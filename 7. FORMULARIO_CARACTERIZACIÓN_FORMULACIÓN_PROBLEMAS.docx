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8A109A" w14:textId="2050F6BA" w:rsidR="025A05C7" w:rsidRDefault="025A05C7" w:rsidP="3A024599">
      <w:pPr>
        <w:jc w:val="center"/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 xml:space="preserve">FORMULARIO DE CARACTERIZACIÓN </w:t>
      </w:r>
      <w:r w:rsidR="00240D8F">
        <w:rPr>
          <w:rFonts w:ascii="Liberation Sans" w:eastAsia="Liberation Sans" w:hAnsi="Liberation Sans" w:cs="Liberation Sans"/>
          <w:b/>
          <w:bCs/>
        </w:rPr>
        <w:t>DEL PROBLEMA</w:t>
      </w:r>
      <w:r w:rsidRPr="3A024599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4AB910C9" w14:textId="1633378C" w:rsidR="00CE7C21" w:rsidRPr="00CE7C21" w:rsidRDefault="00CE7C21" w:rsidP="00CE7C21">
      <w:pPr>
        <w:jc w:val="center"/>
        <w:rPr>
          <w:rFonts w:ascii="Liberation Sans" w:eastAsia="Liberation Sans" w:hAnsi="Liberation Sans" w:cs="Liberation Sans"/>
          <w:b/>
          <w:bCs/>
          <w:lang w:val="pt-BR"/>
        </w:rPr>
      </w:pPr>
      <w:r w:rsidRPr="00CE7C21">
        <w:rPr>
          <w:rFonts w:ascii="Liberation Sans" w:eastAsia="Liberation Sans" w:hAnsi="Liberation Sans" w:cs="Liberation Sans"/>
          <w:b/>
          <w:bCs/>
          <w:lang w:val="pt-BR"/>
        </w:rPr>
        <w:t xml:space="preserve">Bogotá Datajam: Datos y Usabilidad   </w:t>
      </w:r>
    </w:p>
    <w:p w14:paraId="7300691C" w14:textId="38C5C56A" w:rsidR="001828F6" w:rsidRPr="002C5CE4" w:rsidRDefault="00CE7C21" w:rsidP="00CE7C21">
      <w:pPr>
        <w:jc w:val="center"/>
        <w:rPr>
          <w:rFonts w:ascii="Liberation Sans" w:eastAsia="Liberation Sans" w:hAnsi="Liberation Sans" w:cs="Liberation Sans"/>
          <w:b/>
          <w:bCs/>
          <w:lang w:val="pt-BR"/>
        </w:rPr>
      </w:pPr>
      <w:r w:rsidRPr="00CE7C21">
        <w:rPr>
          <w:rFonts w:ascii="Liberation Sans" w:eastAsia="Liberation Sans" w:hAnsi="Liberation Sans" w:cs="Liberation Sans"/>
          <w:b/>
          <w:bCs/>
          <w:lang w:val="pt-BR"/>
        </w:rPr>
        <w:t xml:space="preserve">(Edición 1) - 2026   </w:t>
      </w:r>
    </w:p>
    <w:p w14:paraId="0A85E6F9" w14:textId="3DB2CCF1" w:rsidR="001828F6" w:rsidRPr="002C5CE4" w:rsidRDefault="001828F6" w:rsidP="147C96A1">
      <w:pPr>
        <w:rPr>
          <w:rFonts w:ascii="Liberation Sans" w:eastAsia="Liberation Sans" w:hAnsi="Liberation Sans" w:cs="Liberation Sans"/>
          <w:b/>
          <w:bCs/>
          <w:lang w:val="pt-BR"/>
        </w:rPr>
      </w:pPr>
    </w:p>
    <w:p w14:paraId="5813DFF3" w14:textId="1048D89D" w:rsidR="6D6B8CB9" w:rsidRPr="002C5CE4" w:rsidRDefault="6D6B8CB9" w:rsidP="6D6B8CB9">
      <w:pPr>
        <w:rPr>
          <w:rFonts w:ascii="Liberation Sans" w:eastAsia="Liberation Sans" w:hAnsi="Liberation Sans" w:cs="Liberation Sans"/>
          <w:b/>
          <w:bCs/>
          <w:lang w:val="pt-BR"/>
        </w:rPr>
      </w:pPr>
    </w:p>
    <w:p w14:paraId="2FC6FB03" w14:textId="1026A67E" w:rsidR="6D6B8CB9" w:rsidRPr="00373B0A" w:rsidRDefault="7178B8B5" w:rsidP="00373B0A">
      <w:p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>Sección 1 – Información general del equipo</w:t>
      </w:r>
    </w:p>
    <w:p w14:paraId="2A937F4D" w14:textId="24C92E79" w:rsidR="6D6B8CB9" w:rsidRDefault="6D6B8CB9" w:rsidP="3A024599">
      <w:pPr>
        <w:rPr>
          <w:rFonts w:ascii="Liberation Sans" w:eastAsia="Liberation Sans" w:hAnsi="Liberation Sans" w:cs="Liberation Sans"/>
        </w:rPr>
      </w:pPr>
    </w:p>
    <w:p w14:paraId="30014D22" w14:textId="174166D7" w:rsidR="6D6B8CB9" w:rsidRPr="00373B0A" w:rsidRDefault="7178B8B5" w:rsidP="00373B0A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</w:rPr>
      </w:pPr>
      <w:r w:rsidRPr="00373B0A">
        <w:rPr>
          <w:rFonts w:ascii="Liberation Sans" w:eastAsia="Liberation Sans" w:hAnsi="Liberation Sans" w:cs="Liberation Sans"/>
          <w:b/>
          <w:bCs/>
        </w:rPr>
        <w:t>Nombre del equipo:</w:t>
      </w:r>
      <w:r w:rsidRPr="00373B0A">
        <w:rPr>
          <w:rFonts w:ascii="Liberation Sans" w:eastAsia="Liberation Sans" w:hAnsi="Liberation Sans" w:cs="Liberation Sans"/>
        </w:rPr>
        <w:t xml:space="preserve"> </w:t>
      </w:r>
      <w:sdt>
        <w:sdtPr>
          <w:rPr>
            <w:rFonts w:ascii="Liberation Sans" w:eastAsia="Liberation Sans" w:hAnsi="Liberation Sans" w:cs="Liberation Sans"/>
          </w:rPr>
          <w:id w:val="-250967013"/>
          <w:placeholder>
            <w:docPart w:val="1345B2F949764F08B272B3EC08ADF4C8"/>
          </w:placeholder>
          <w:text/>
        </w:sdtPr>
        <w:sdtContent>
          <w:r w:rsidR="009428BC">
            <w:rPr>
              <w:rFonts w:ascii="Liberation Sans" w:eastAsia="Liberation Sans" w:hAnsi="Liberation Sans" w:cs="Liberation Sans"/>
            </w:rPr>
            <w:t>JaveDatos 3</w:t>
          </w:r>
        </w:sdtContent>
      </w:sdt>
    </w:p>
    <w:p w14:paraId="73CD9823" w14:textId="77777777" w:rsidR="003127C8" w:rsidRPr="003127C8" w:rsidRDefault="003127C8" w:rsidP="003127C8">
      <w:pPr>
        <w:pStyle w:val="Prrafodelista"/>
        <w:rPr>
          <w:rFonts w:ascii="Liberation Sans" w:eastAsia="Liberation Sans" w:hAnsi="Liberation Sans" w:cs="Liberation Sans"/>
        </w:rPr>
      </w:pPr>
    </w:p>
    <w:p w14:paraId="603D5899" w14:textId="0DE31660" w:rsidR="6D6B8CB9" w:rsidRPr="00373B0A" w:rsidRDefault="7178B8B5" w:rsidP="00373B0A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</w:rPr>
      </w:pPr>
      <w:r w:rsidRPr="00373B0A">
        <w:rPr>
          <w:rFonts w:ascii="Liberation Sans" w:eastAsia="Liberation Sans" w:hAnsi="Liberation Sans" w:cs="Liberation Sans"/>
          <w:b/>
          <w:bCs/>
        </w:rPr>
        <w:t>Número de integrantes</w:t>
      </w:r>
      <w:r w:rsidR="155C1DD6" w:rsidRPr="00373B0A">
        <w:rPr>
          <w:rFonts w:ascii="Liberation Sans" w:eastAsia="Liberation Sans" w:hAnsi="Liberation Sans" w:cs="Liberation Sans"/>
          <w:b/>
          <w:bCs/>
        </w:rPr>
        <w:t>:</w:t>
      </w:r>
      <w:r w:rsidR="155C1DD6" w:rsidRPr="00373B0A">
        <w:rPr>
          <w:rFonts w:ascii="Liberation Sans" w:eastAsia="Liberation Sans" w:hAnsi="Liberation Sans" w:cs="Liberation Sans"/>
        </w:rPr>
        <w:t xml:space="preserve"> 3</w:t>
      </w:r>
      <w:sdt>
        <w:sdtPr>
          <w:id w:val="4398060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550B2">
            <w:rPr>
              <w:rFonts w:ascii="MS Gothic" w:eastAsia="MS Gothic" w:hAnsi="MS Gothic" w:hint="eastAsia"/>
            </w:rPr>
            <w:t>☒</w:t>
          </w:r>
        </w:sdtContent>
      </w:sdt>
      <w:r w:rsidR="155C1DD6" w:rsidRPr="00373B0A">
        <w:rPr>
          <w:rFonts w:ascii="Liberation Sans" w:eastAsia="Liberation Sans" w:hAnsi="Liberation Sans" w:cs="Liberation Sans"/>
        </w:rPr>
        <w:t xml:space="preserve"> 4</w:t>
      </w:r>
      <w:sdt>
        <w:sdtPr>
          <w:id w:val="-695693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50B2">
            <w:rPr>
              <w:rFonts w:ascii="MS Gothic" w:eastAsia="MS Gothic" w:hAnsi="MS Gothic" w:hint="eastAsia"/>
            </w:rPr>
            <w:t>☐</w:t>
          </w:r>
        </w:sdtContent>
      </w:sdt>
    </w:p>
    <w:p w14:paraId="7383F448" w14:textId="77777777" w:rsidR="001267E8" w:rsidRDefault="001267E8" w:rsidP="3A024599">
      <w:pPr>
        <w:rPr>
          <w:rFonts w:ascii="Liberation Sans" w:eastAsia="Liberation Sans" w:hAnsi="Liberation Sans" w:cs="Liberation Sans"/>
        </w:rPr>
      </w:pPr>
    </w:p>
    <w:p w14:paraId="7B968948" w14:textId="4F301EC5" w:rsidR="00236A93" w:rsidRPr="00236A93" w:rsidRDefault="7178B8B5" w:rsidP="00236A93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</w:rPr>
      </w:pPr>
      <w:r w:rsidRPr="00373B0A">
        <w:rPr>
          <w:rFonts w:ascii="Liberation Sans" w:eastAsia="Liberation Sans" w:hAnsi="Liberation Sans" w:cs="Liberation Sans"/>
          <w:b/>
          <w:bCs/>
        </w:rPr>
        <w:t>Nombre completo de los integrantes</w:t>
      </w:r>
      <w:r w:rsidR="3BD0EA1A" w:rsidRPr="00373B0A">
        <w:rPr>
          <w:rFonts w:ascii="Liberation Sans" w:eastAsia="Liberation Sans" w:hAnsi="Liberation Sans" w:cs="Liberation Sans"/>
          <w:b/>
          <w:bCs/>
        </w:rPr>
        <w:t>:</w:t>
      </w:r>
      <w:r w:rsidR="00373B0A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4B46428E" w14:textId="0546E701" w:rsidR="001267E8" w:rsidRPr="00373B0A" w:rsidRDefault="00000000" w:rsidP="00236A93">
      <w:pPr>
        <w:pStyle w:val="Prrafodelista"/>
        <w:rPr>
          <w:rFonts w:ascii="Liberation Sans" w:eastAsia="Liberation Sans" w:hAnsi="Liberation Sans" w:cs="Liberation Sans"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-532498336"/>
          <w:placeholder>
            <w:docPart w:val="3967735E376C40E7A5BAE214F264AB25"/>
          </w:placeholder>
        </w:sdtPr>
        <w:sdtContent>
          <w:r w:rsidR="009428BC">
            <w:rPr>
              <w:rFonts w:ascii="Liberation Sans" w:eastAsia="Liberation Sans" w:hAnsi="Liberation Sans" w:cs="Liberation Sans"/>
              <w:b/>
              <w:bCs/>
            </w:rPr>
            <w:t>Juan Andrés Sanabria Prieto</w:t>
          </w:r>
          <w:r w:rsidR="009428BC">
            <w:rPr>
              <w:rFonts w:ascii="Liberation Sans" w:eastAsia="Liberation Sans" w:hAnsi="Liberation Sans" w:cs="Liberation Sans"/>
              <w:b/>
              <w:bCs/>
            </w:rPr>
            <w:br/>
            <w:t>Tomás Zambrano Brocher</w:t>
          </w:r>
          <w:r w:rsidR="00CB311E">
            <w:rPr>
              <w:rFonts w:ascii="Liberation Sans" w:eastAsia="Liberation Sans" w:hAnsi="Liberation Sans" w:cs="Liberation Sans"/>
              <w:b/>
              <w:bCs/>
            </w:rPr>
            <w:t>o</w:t>
          </w:r>
          <w:r w:rsidR="009428BC">
            <w:rPr>
              <w:rFonts w:ascii="Liberation Sans" w:eastAsia="Liberation Sans" w:hAnsi="Liberation Sans" w:cs="Liberation Sans"/>
              <w:b/>
              <w:bCs/>
            </w:rPr>
            <w:br/>
            <w:t>Samuel Correa</w:t>
          </w:r>
          <w:r w:rsidR="00911A42">
            <w:rPr>
              <w:rFonts w:ascii="Liberation Sans" w:eastAsia="Liberation Sans" w:hAnsi="Liberation Sans" w:cs="Liberation Sans"/>
              <w:b/>
              <w:bCs/>
            </w:rPr>
            <w:t xml:space="preserve"> Morales</w:t>
          </w:r>
        </w:sdtContent>
      </w:sdt>
    </w:p>
    <w:p w14:paraId="2057C0C3" w14:textId="77777777" w:rsidR="001267E8" w:rsidRDefault="001267E8" w:rsidP="3A024599">
      <w:pPr>
        <w:rPr>
          <w:rFonts w:ascii="Liberation Sans" w:eastAsia="Liberation Sans" w:hAnsi="Liberation Sans" w:cs="Liberation Sans"/>
        </w:rPr>
      </w:pPr>
    </w:p>
    <w:p w14:paraId="4B36759B" w14:textId="77777777" w:rsidR="00236A93" w:rsidRDefault="7178B8B5" w:rsidP="00F8290C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>Programa académico de cada integrante</w:t>
      </w:r>
      <w:r w:rsidR="00373B0A" w:rsidRPr="00373B0A">
        <w:rPr>
          <w:rFonts w:ascii="Liberation Sans" w:eastAsia="Liberation Sans" w:hAnsi="Liberation Sans" w:cs="Liberation Sans"/>
          <w:b/>
          <w:bCs/>
        </w:rPr>
        <w:t xml:space="preserve"> </w:t>
      </w:r>
    </w:p>
    <w:sdt>
      <w:sdtPr>
        <w:rPr>
          <w:rFonts w:ascii="Liberation Sans" w:eastAsia="Liberation Sans" w:hAnsi="Liberation Sans" w:cs="Liberation Sans"/>
          <w:b/>
          <w:bCs/>
        </w:rPr>
        <w:id w:val="-133649878"/>
        <w:placeholder>
          <w:docPart w:val="9255F3C318894EAFAF21D9DE7B94A213"/>
        </w:placeholder>
      </w:sdtPr>
      <w:sdtEndPr>
        <w:rPr>
          <w:rFonts w:ascii="Calibri" w:eastAsia="Calibri" w:hAnsi="Calibri" w:cs="Calibri"/>
          <w:b w:val="0"/>
          <w:bCs w:val="0"/>
        </w:rPr>
      </w:sdtEndPr>
      <w:sdtContent>
        <w:p w14:paraId="53526DE0" w14:textId="77777777" w:rsidR="009428BC" w:rsidRDefault="009428BC" w:rsidP="009428BC">
          <w:pPr>
            <w:pStyle w:val="Prrafodelista"/>
            <w:rPr>
              <w:rFonts w:eastAsia="Liberation Sans"/>
            </w:rPr>
          </w:pPr>
          <w:r>
            <w:rPr>
              <w:rFonts w:ascii="Liberation Sans" w:eastAsia="Liberation Sans" w:hAnsi="Liberation Sans" w:cs="Liberation Sans"/>
              <w:b/>
              <w:bCs/>
            </w:rPr>
            <w:t>Ciencia De Datos</w:t>
          </w:r>
          <w:r>
            <w:rPr>
              <w:rFonts w:ascii="Liberation Sans" w:eastAsia="Liberation Sans" w:hAnsi="Liberation Sans" w:cs="Liberation Sans"/>
              <w:b/>
              <w:bCs/>
            </w:rPr>
            <w:br/>
          </w:r>
          <w:sdt>
            <w:sdtPr>
              <w:rPr>
                <w:rFonts w:ascii="Liberation Sans" w:eastAsia="Liberation Sans" w:hAnsi="Liberation Sans" w:cs="Liberation Sans"/>
                <w:b/>
                <w:bCs/>
              </w:rPr>
              <w:id w:val="-1366279425"/>
              <w:placeholder>
                <w:docPart w:val="DC3AD31754C040C59CAA3299DF58E0CB"/>
              </w:placeholder>
            </w:sdtPr>
            <w:sdtEndPr>
              <w:rPr>
                <w:rFonts w:ascii="Calibri" w:eastAsia="Calibri" w:hAnsi="Calibri" w:cs="Calibri"/>
                <w:b w:val="0"/>
                <w:bCs w:val="0"/>
              </w:rPr>
            </w:sdtEndPr>
            <w:sdtContent>
              <w:r>
                <w:rPr>
                  <w:rFonts w:ascii="Liberation Sans" w:eastAsia="Liberation Sans" w:hAnsi="Liberation Sans" w:cs="Liberation Sans"/>
                  <w:b/>
                  <w:bCs/>
                </w:rPr>
                <w:t>Ciencia De Datos</w:t>
              </w:r>
            </w:sdtContent>
          </w:sdt>
        </w:p>
        <w:sdt>
          <w:sdtPr>
            <w:rPr>
              <w:rFonts w:ascii="Liberation Sans" w:eastAsia="Liberation Sans" w:hAnsi="Liberation Sans" w:cs="Liberation Sans"/>
              <w:b/>
              <w:bCs/>
            </w:rPr>
            <w:id w:val="1055663748"/>
            <w:placeholder>
              <w:docPart w:val="B8E60B1E91A7437E89654B7A6A1F0607"/>
            </w:placeholder>
          </w:sdtPr>
          <w:sdtEndPr>
            <w:rPr>
              <w:rFonts w:ascii="Calibri" w:eastAsia="Calibri" w:hAnsi="Calibri" w:cs="Calibri"/>
              <w:b w:val="0"/>
              <w:bCs w:val="0"/>
            </w:rPr>
          </w:sdtEndPr>
          <w:sdtContent>
            <w:p w14:paraId="6C4EAA3B" w14:textId="77777777" w:rsidR="009428BC" w:rsidRDefault="009428BC" w:rsidP="009428BC">
              <w:pPr>
                <w:pStyle w:val="Prrafodelista"/>
                <w:rPr>
                  <w:rFonts w:eastAsia="Liberation Sans"/>
                </w:rPr>
              </w:pPr>
              <w:r>
                <w:rPr>
                  <w:rFonts w:ascii="Liberation Sans" w:eastAsia="Liberation Sans" w:hAnsi="Liberation Sans" w:cs="Liberation Sans"/>
                  <w:b/>
                  <w:bCs/>
                </w:rPr>
                <w:t>Ciencia De Datos</w:t>
              </w:r>
            </w:p>
          </w:sdtContent>
        </w:sdt>
        <w:sdt>
          <w:sdtPr>
            <w:rPr>
              <w:rFonts w:ascii="Liberation Sans" w:eastAsia="Liberation Sans" w:hAnsi="Liberation Sans" w:cs="Liberation Sans"/>
              <w:b/>
              <w:bCs/>
            </w:rPr>
            <w:id w:val="-1427958116"/>
            <w:placeholder>
              <w:docPart w:val="ACF1BF19B76B4EDAB59124E6D2AD9F71"/>
            </w:placeholder>
            <w:showingPlcHdr/>
          </w:sdtPr>
          <w:sdtEndPr>
            <w:rPr>
              <w:rFonts w:ascii="Calibri" w:eastAsia="Calibri" w:hAnsi="Calibri" w:cs="Calibri"/>
              <w:b w:val="0"/>
              <w:bCs w:val="0"/>
            </w:rPr>
          </w:sdtEndPr>
          <w:sdtContent>
            <w:p w14:paraId="51B36DAF" w14:textId="02130634" w:rsidR="009428BC" w:rsidRDefault="00CB311E" w:rsidP="009428BC">
              <w:pPr>
                <w:pStyle w:val="Prrafodelista"/>
                <w:rPr>
                  <w:rFonts w:eastAsia="Liberation Sans"/>
                </w:rPr>
              </w:pPr>
              <w:r>
                <w:rPr>
                  <w:rStyle w:val="Textodelmarcadordeposicin"/>
                </w:rPr>
                <w:t>Introduzca el programa académico de cada integrante en el mismo orden de la pregunta 3</w:t>
              </w:r>
              <w:r w:rsidRPr="002122A3">
                <w:rPr>
                  <w:rStyle w:val="Textodelmarcadordeposicin"/>
                </w:rPr>
                <w:t>.</w:t>
              </w:r>
              <w:r>
                <w:rPr>
                  <w:rStyle w:val="Textodelmarcadordeposicin"/>
                </w:rPr>
                <w:t xml:space="preserve"> (</w:t>
              </w:r>
              <w:r w:rsidRPr="00236A93">
                <w:rPr>
                  <w:rStyle w:val="Textodelmarcadordeposicin"/>
                  <w:i/>
                  <w:iCs/>
                </w:rPr>
                <w:t>Shift+Enter para agregar un nuevo integrante</w:t>
              </w:r>
              <w:r>
                <w:rPr>
                  <w:rStyle w:val="Textodelmarcadordeposicin"/>
                </w:rPr>
                <w:t>)</w:t>
              </w:r>
            </w:p>
          </w:sdtContent>
        </w:sdt>
        <w:p w14:paraId="7432F310" w14:textId="1C4E19DF" w:rsidR="00373B0A" w:rsidRPr="009428BC" w:rsidRDefault="00000000" w:rsidP="009428BC">
          <w:pPr>
            <w:pStyle w:val="Prrafodelista"/>
            <w:rPr>
              <w:rFonts w:ascii="Liberation Sans" w:eastAsia="Liberation Sans" w:hAnsi="Liberation Sans" w:cs="Liberation Sans"/>
              <w:b/>
              <w:bCs/>
            </w:rPr>
          </w:pPr>
        </w:p>
      </w:sdtContent>
    </w:sdt>
    <w:p w14:paraId="03A0108F" w14:textId="618AC737" w:rsidR="6D6B8CB9" w:rsidRDefault="6D6B8CB9" w:rsidP="3A024599">
      <w:pPr>
        <w:rPr>
          <w:rFonts w:ascii="Liberation Sans" w:eastAsia="Liberation Sans" w:hAnsi="Liberation Sans" w:cs="Liberation Sans"/>
        </w:rPr>
      </w:pPr>
    </w:p>
    <w:p w14:paraId="1DA8E164" w14:textId="77777777" w:rsidR="00236A93" w:rsidRDefault="7178B8B5" w:rsidP="00373B0A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>Correo electrónico de contacto del equipo (líder)</w:t>
      </w:r>
      <w:r w:rsidR="001267E8" w:rsidRPr="00373B0A">
        <w:rPr>
          <w:rFonts w:ascii="Liberation Sans" w:eastAsia="Liberation Sans" w:hAnsi="Liberation Sans" w:cs="Liberation Sans"/>
          <w:b/>
          <w:bCs/>
        </w:rPr>
        <w:t xml:space="preserve">: </w:t>
      </w:r>
    </w:p>
    <w:p w14:paraId="683B0362" w14:textId="3AA24BBE" w:rsidR="6D6B8CB9" w:rsidRPr="00373B0A" w:rsidRDefault="00000000" w:rsidP="00236A9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id w:val="1904022812"/>
          <w:placeholder>
            <w:docPart w:val="24D66FE35F6B444F8DC6CC69392EE1C3"/>
          </w:placeholder>
        </w:sdtPr>
        <w:sdtContent>
          <w:r w:rsidR="009428BC">
            <w:t>Juan-sanabriap@javeriana.edu.co</w:t>
          </w:r>
        </w:sdtContent>
      </w:sdt>
    </w:p>
    <w:p w14:paraId="6CB6AFC0" w14:textId="61FE1CBA" w:rsidR="6D6B8CB9" w:rsidRDefault="6D6B8CB9" w:rsidP="6D6B8CB9">
      <w:pPr>
        <w:rPr>
          <w:rFonts w:ascii="Liberation Sans" w:eastAsia="Liberation Sans" w:hAnsi="Liberation Sans" w:cs="Liberation Sans"/>
          <w:b/>
          <w:bCs/>
        </w:rPr>
      </w:pPr>
    </w:p>
    <w:p w14:paraId="3813F491" w14:textId="5E0AEF50" w:rsidR="6D6B8CB9" w:rsidRDefault="6D6B8CB9" w:rsidP="6D6B8CB9">
      <w:pPr>
        <w:rPr>
          <w:rFonts w:ascii="Liberation Sans" w:eastAsia="Liberation Sans" w:hAnsi="Liberation Sans" w:cs="Liberation Sans"/>
          <w:b/>
          <w:bCs/>
        </w:rPr>
      </w:pPr>
    </w:p>
    <w:p w14:paraId="7EF5A857" w14:textId="6C954EF7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>Sección 2 – Formulación del problema</w:t>
      </w:r>
    </w:p>
    <w:p w14:paraId="1287045F" w14:textId="77777777" w:rsidR="00F55063" w:rsidRDefault="40995B18" w:rsidP="3A024599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Problema público a abordar</w:t>
      </w:r>
      <w:r w:rsidR="00F55063">
        <w:rPr>
          <w:rFonts w:ascii="Liberation Sans" w:eastAsia="Liberation Sans" w:hAnsi="Liberation Sans" w:cs="Liberation Sans"/>
          <w:b/>
          <w:bCs/>
        </w:rPr>
        <w:t>:</w:t>
      </w:r>
      <w:r w:rsidR="00373B0A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2A8645B2" w14:textId="66CC1019" w:rsidR="40995B18" w:rsidRDefault="00000000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-1442373023"/>
          <w:placeholder>
            <w:docPart w:val="3A0B237B66E543FCB8B66C2B2CD8F695"/>
          </w:placeholder>
        </w:sdtPr>
        <w:sdtContent>
          <w:r w:rsidR="00911A42">
            <w:rPr>
              <w:rFonts w:ascii="Liberation Sans" w:eastAsia="Liberation Sans" w:hAnsi="Liberation Sans" w:cs="Liberation Sans"/>
              <w:b/>
              <w:bCs/>
            </w:rPr>
            <w:t xml:space="preserve">Nuestro problema </w:t>
          </w:r>
          <w:r w:rsidR="00533C5B">
            <w:rPr>
              <w:rFonts w:ascii="Liberation Sans" w:eastAsia="Liberation Sans" w:hAnsi="Liberation Sans" w:cs="Liberation Sans"/>
              <w:b/>
              <w:bCs/>
            </w:rPr>
            <w:t xml:space="preserve">radica en determinar si </w:t>
          </w:r>
          <w:r w:rsidR="00DB0DA2">
            <w:rPr>
              <w:rFonts w:ascii="Liberation Sans" w:eastAsia="Liberation Sans" w:hAnsi="Liberation Sans" w:cs="Liberation Sans"/>
              <w:b/>
              <w:bCs/>
            </w:rPr>
            <w:t xml:space="preserve">los semáforos en las principales vías de la ciudad pueden ayudar a predecir los siniestros pasados entre el periodo 2003 a 2026 </w:t>
          </w:r>
        </w:sdtContent>
      </w:sdt>
    </w:p>
    <w:p w14:paraId="0084541F" w14:textId="77777777" w:rsidR="00F55063" w:rsidRPr="00373B0A" w:rsidRDefault="00F55063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2CB8CC90" w14:textId="77777777" w:rsidR="00F55063" w:rsidRDefault="40995B18" w:rsidP="3A024599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Justificación del problema</w:t>
      </w:r>
      <w:r w:rsidR="00F55063">
        <w:rPr>
          <w:rFonts w:ascii="Liberation Sans" w:eastAsia="Liberation Sans" w:hAnsi="Liberation Sans" w:cs="Liberation Sans"/>
          <w:b/>
          <w:bCs/>
        </w:rPr>
        <w:t xml:space="preserve">: </w:t>
      </w:r>
    </w:p>
    <w:p w14:paraId="3097B8FD" w14:textId="30CF678A" w:rsidR="40995B18" w:rsidRPr="00373B0A" w:rsidRDefault="00000000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606923584"/>
          <w:placeholder>
            <w:docPart w:val="744AE53A74EF42B29D02B0026B75B6B2"/>
          </w:placeholder>
        </w:sdtPr>
        <w:sdtContent>
          <w:r w:rsidR="00FB37EF">
            <w:rPr>
              <w:rFonts w:ascii="Liberation Sans" w:eastAsia="Liberation Sans" w:hAnsi="Liberation Sans" w:cs="Liberation Sans"/>
              <w:b/>
              <w:bCs/>
            </w:rPr>
            <w:t>Analizar este problema es relevante debido a que queremos saber si la estrategia actual de los semáforos está ayudando a todos los actores viales (conductores de carros, de buses, peatones, ciclistas, motociclistas, etc), o por el contrario puede estar generando incidentes a lo largo de la ciudad</w:t>
          </w:r>
          <w:r w:rsidR="008E1C3E">
            <w:rPr>
              <w:rFonts w:ascii="Liberation Sans" w:eastAsia="Liberation Sans" w:hAnsi="Liberation Sans" w:cs="Liberation Sans"/>
              <w:b/>
              <w:bCs/>
            </w:rPr>
            <w:t xml:space="preserve"> (y específicamente en las vías principales)</w:t>
          </w:r>
          <w:r w:rsidR="00FB37EF">
            <w:rPr>
              <w:rFonts w:ascii="Liberation Sans" w:eastAsia="Liberation Sans" w:hAnsi="Liberation Sans" w:cs="Liberation Sans"/>
              <w:b/>
              <w:bCs/>
            </w:rPr>
            <w:t>. Creemos que nuestro análisis puede ser un inicio para que se evalúe la distribución semafórica actual, o si se pueden considerar algunos cambios a lo largo de las vías</w:t>
          </w:r>
        </w:sdtContent>
      </w:sdt>
      <w:r w:rsidR="40995B18"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</w:p>
    <w:p w14:paraId="4F32F327" w14:textId="77777777" w:rsidR="00F55063" w:rsidRDefault="40995B18" w:rsidP="00F55063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Delimitación del análisis</w:t>
      </w:r>
      <w:r w:rsidR="00F55063">
        <w:rPr>
          <w:rFonts w:ascii="Liberation Sans" w:eastAsia="Liberation Sans" w:hAnsi="Liberation Sans" w:cs="Liberation Sans"/>
          <w:b/>
          <w:bCs/>
        </w:rPr>
        <w:t xml:space="preserve">: </w:t>
      </w:r>
    </w:p>
    <w:p w14:paraId="4DFCD8AD" w14:textId="68D93298" w:rsidR="40995B18" w:rsidRPr="00373B0A" w:rsidRDefault="00000000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-1204545992"/>
          <w:placeholder>
            <w:docPart w:val="4BFA472B9A274F76AA71A74ED1B6859F"/>
          </w:placeholder>
        </w:sdtPr>
        <w:sdtContent>
          <w:r w:rsidR="00FB37EF">
            <w:rPr>
              <w:rFonts w:ascii="Liberation Sans" w:eastAsia="Liberation Sans" w:hAnsi="Liberation Sans" w:cs="Liberation Sans"/>
              <w:b/>
              <w:bCs/>
            </w:rPr>
            <w:t xml:space="preserve">Vamos a </w:t>
          </w:r>
          <w:r w:rsidR="00B13D7B">
            <w:rPr>
              <w:rFonts w:ascii="Liberation Sans" w:eastAsia="Liberation Sans" w:hAnsi="Liberation Sans" w:cs="Liberation Sans"/>
              <w:b/>
              <w:bCs/>
            </w:rPr>
            <w:t>enfocar el problema en las vías más concurridas del país</w:t>
          </w:r>
          <w:r w:rsidR="00FB37EF">
            <w:rPr>
              <w:rFonts w:ascii="Liberation Sans" w:eastAsia="Liberation Sans" w:hAnsi="Liberation Sans" w:cs="Liberation Sans"/>
              <w:b/>
              <w:bCs/>
            </w:rPr>
            <w:t>. La población serán los diferente</w:t>
          </w:r>
          <w:r w:rsidR="00B13D7B">
            <w:rPr>
              <w:rFonts w:ascii="Liberation Sans" w:eastAsia="Liberation Sans" w:hAnsi="Liberation Sans" w:cs="Liberation Sans"/>
              <w:b/>
              <w:bCs/>
            </w:rPr>
            <w:t>s</w:t>
          </w:r>
          <w:r w:rsidR="00FB37EF">
            <w:rPr>
              <w:rFonts w:ascii="Liberation Sans" w:eastAsia="Liberation Sans" w:hAnsi="Liberation Sans" w:cs="Liberation Sans"/>
              <w:b/>
              <w:bCs/>
            </w:rPr>
            <w:t xml:space="preserve"> actores viales mencionados anteriormente. El periodo temporal será </w:t>
          </w:r>
          <w:r w:rsidR="00F67F43">
            <w:rPr>
              <w:rFonts w:ascii="Liberation Sans" w:eastAsia="Liberation Sans" w:hAnsi="Liberation Sans" w:cs="Liberation Sans"/>
              <w:b/>
              <w:bCs/>
            </w:rPr>
            <w:t>entre el 2003 y el 2026</w:t>
          </w:r>
          <w:r w:rsidR="00FB37EF">
            <w:rPr>
              <w:rFonts w:ascii="Liberation Sans" w:eastAsia="Liberation Sans" w:hAnsi="Liberation Sans" w:cs="Liberation Sans"/>
              <w:b/>
              <w:bCs/>
            </w:rPr>
            <w:t>, debido a que a estas fechas se refieren los datos que recopilamos.</w:t>
          </w:r>
        </w:sdtContent>
      </w:sdt>
      <w:r w:rsidR="40995B18" w:rsidRPr="00373B0A">
        <w:rPr>
          <w:rFonts w:ascii="Liberation Sans" w:eastAsia="Liberation Sans" w:hAnsi="Liberation Sans" w:cs="Liberation Sans"/>
          <w:b/>
          <w:bCs/>
        </w:rPr>
        <w:br/>
      </w:r>
    </w:p>
    <w:p w14:paraId="706C288E" w14:textId="48450AD6" w:rsidR="40995B18" w:rsidRPr="00373B0A" w:rsidRDefault="40995B18" w:rsidP="3A024599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lastRenderedPageBreak/>
        <w:t>Pregunta de análisis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296751206"/>
          <w:placeholder>
            <w:docPart w:val="C7F55D375B9B478FA20DF16FC8318D0F"/>
          </w:placeholder>
          <w:text/>
        </w:sdtPr>
        <w:sdtContent>
          <w:r w:rsidR="006909DB">
            <w:rPr>
              <w:rFonts w:ascii="Liberation Sans" w:eastAsia="Liberation Sans" w:hAnsi="Liberation Sans" w:cs="Liberation Sans"/>
              <w:b/>
              <w:bCs/>
            </w:rPr>
            <w:t>¿</w:t>
          </w:r>
          <w:r w:rsidR="009B00F2">
            <w:rPr>
              <w:rFonts w:ascii="Liberation Sans" w:eastAsia="Liberation Sans" w:hAnsi="Liberation Sans" w:cs="Liberation Sans"/>
              <w:b/>
              <w:bCs/>
            </w:rPr>
            <w:t xml:space="preserve">Hasta qué punto inciden los semáforos </w:t>
          </w:r>
          <w:r w:rsidR="00F21A02">
            <w:rPr>
              <w:rFonts w:ascii="Liberation Sans" w:eastAsia="Liberation Sans" w:hAnsi="Liberation Sans" w:cs="Liberation Sans"/>
              <w:b/>
              <w:bCs/>
            </w:rPr>
            <w:t>de las principales vías vehiculares de la ciudad</w:t>
          </w:r>
          <w:r w:rsidR="007F555A">
            <w:rPr>
              <w:rFonts w:ascii="Liberation Sans" w:eastAsia="Liberation Sans" w:hAnsi="Liberation Sans" w:cs="Liberation Sans"/>
              <w:b/>
              <w:bCs/>
            </w:rPr>
            <w:t xml:space="preserve"> en la predicción de siniestros viales, en el periodo de 2003 a 2026</w:t>
          </w:r>
          <w:r w:rsidR="006909DB">
            <w:rPr>
              <w:rFonts w:ascii="Liberation Sans" w:eastAsia="Liberation Sans" w:hAnsi="Liberation Sans" w:cs="Liberation Sans"/>
              <w:b/>
              <w:bCs/>
            </w:rPr>
            <w:t>?</w:t>
          </w:r>
        </w:sdtContent>
      </w:sdt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</w:p>
    <w:p w14:paraId="0D693096" w14:textId="18DDD4F7" w:rsidR="40995B18" w:rsidRPr="00373B0A" w:rsidRDefault="40995B18" w:rsidP="00081722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Hipótesis preliminar</w:t>
      </w:r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085598341"/>
          <w:placeholder>
            <w:docPart w:val="FD0B34162EED4C69B8AD09728ECF6194"/>
          </w:placeholder>
        </w:sdtPr>
        <w:sdtContent>
          <w:r w:rsidR="003B3F6F">
            <w:rPr>
              <w:rFonts w:ascii="Liberation Sans" w:eastAsia="Liberation Sans" w:hAnsi="Liberation Sans" w:cs="Liberation Sans"/>
              <w:b/>
              <w:bCs/>
            </w:rPr>
            <w:t xml:space="preserve">Los semáforos de las principales vías de Bogotá </w:t>
          </w:r>
          <w:r w:rsidR="002A0352">
            <w:rPr>
              <w:rFonts w:ascii="Liberation Sans" w:eastAsia="Liberation Sans" w:hAnsi="Liberation Sans" w:cs="Liberation Sans"/>
              <w:b/>
              <w:bCs/>
            </w:rPr>
            <w:t>inciden en gran medida en la predicción de siniestros viales, en el periodo de 2003 a 2026</w:t>
          </w:r>
          <w:r w:rsidR="005A2A18">
            <w:rPr>
              <w:rFonts w:ascii="Liberation Sans" w:eastAsia="Liberation Sans" w:hAnsi="Liberation Sans" w:cs="Liberation Sans"/>
              <w:b/>
              <w:bCs/>
            </w:rPr>
            <w:t>.</w:t>
          </w:r>
        </w:sdtContent>
      </w:sdt>
    </w:p>
    <w:p w14:paraId="61995BA7" w14:textId="06154FE3" w:rsidR="3A024599" w:rsidRPr="00373B0A" w:rsidRDefault="3A024599">
      <w:pPr>
        <w:rPr>
          <w:rFonts w:ascii="Liberation Sans" w:eastAsia="Liberation Sans" w:hAnsi="Liberation Sans" w:cs="Liberation Sans"/>
          <w:b/>
          <w:bCs/>
        </w:rPr>
      </w:pPr>
    </w:p>
    <w:p w14:paraId="7A625340" w14:textId="63D5EE96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>Sección 3 – Datos y fuentes</w:t>
      </w:r>
    </w:p>
    <w:p w14:paraId="35C1A00A" w14:textId="5D72FF1D" w:rsidR="007546C5" w:rsidRDefault="40995B18" w:rsidP="00A24AC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Fuentes de datos identificadas (mínimo 2)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566791923"/>
          <w:placeholder>
            <w:docPart w:val="60B896A256954A3A8E5BE9619657CCDB"/>
          </w:placeholder>
        </w:sdtPr>
        <w:sdtContent>
          <w:r w:rsidR="00A24AC1" w:rsidRPr="00A24AC1">
            <w:rPr>
              <w:rFonts w:ascii="Liberation Sans" w:eastAsia="Liberation Sans" w:hAnsi="Liberation Sans" w:cs="Liberation Sans"/>
              <w:b/>
              <w:bCs/>
            </w:rPr>
            <w:t xml:space="preserve">Bases de datos: </w:t>
          </w:r>
          <w:r w:rsidR="00A24AC1">
            <w:rPr>
              <w:rFonts w:ascii="Liberation Sans" w:eastAsia="Liberation Sans" w:hAnsi="Liberation Sans" w:cs="Liberation Sans"/>
              <w:b/>
              <w:bCs/>
            </w:rPr>
            <w:t xml:space="preserve">                                                                                                                   </w:t>
          </w:r>
          <w:r w:rsidR="00A24AC1" w:rsidRPr="00A24AC1">
            <w:rPr>
              <w:rFonts w:ascii="Liberation Sans" w:eastAsia="Liberation Sans" w:hAnsi="Liberation Sans" w:cs="Liberation Sans"/>
              <w:b/>
              <w:bCs/>
            </w:rPr>
            <w:t>1. ACCIDENTE - Datos Abiertos Bogotá - base de datos con los siniestros viales desde el 2003 hasta el 2026</w:t>
          </w:r>
          <w:r w:rsidR="00A24AC1">
            <w:rPr>
              <w:rFonts w:ascii="Liberation Sans" w:eastAsia="Liberation Sans" w:hAnsi="Liberation Sans" w:cs="Liberation Sans"/>
              <w:b/>
              <w:bCs/>
            </w:rPr>
            <w:t xml:space="preserve">                                                   </w:t>
          </w:r>
          <w:r w:rsidR="00A24AC1">
            <w:rPr>
              <w:rFonts w:ascii="Liberation Sans" w:eastAsia="Liberation Sans" w:hAnsi="Liberation Sans" w:cs="Liberation Sans"/>
              <w:b/>
              <w:bCs/>
            </w:rPr>
            <w:tab/>
          </w:r>
          <w:r w:rsidR="00A24AC1">
            <w:rPr>
              <w:rFonts w:ascii="Liberation Sans" w:eastAsia="Liberation Sans" w:hAnsi="Liberation Sans" w:cs="Liberation Sans"/>
              <w:b/>
              <w:bCs/>
            </w:rPr>
            <w:tab/>
          </w:r>
          <w:r w:rsidR="00A24AC1">
            <w:rPr>
              <w:rFonts w:ascii="Liberation Sans" w:eastAsia="Liberation Sans" w:hAnsi="Liberation Sans" w:cs="Liberation Sans"/>
              <w:b/>
              <w:bCs/>
            </w:rPr>
            <w:tab/>
          </w:r>
          <w:r w:rsidR="00A24AC1">
            <w:rPr>
              <w:rFonts w:ascii="Liberation Sans" w:eastAsia="Liberation Sans" w:hAnsi="Liberation Sans" w:cs="Liberation Sans"/>
              <w:b/>
              <w:bCs/>
            </w:rPr>
            <w:tab/>
            <w:t xml:space="preserve">   </w:t>
          </w:r>
          <w:r w:rsidR="00A24AC1" w:rsidRPr="00A24AC1">
            <w:rPr>
              <w:rFonts w:ascii="Liberation Sans" w:eastAsia="Liberation Sans" w:hAnsi="Liberation Sans" w:cs="Liberation Sans"/>
              <w:b/>
              <w:bCs/>
            </w:rPr>
            <w:t>2. Red_Semaf%C3%B3rica_de_Bogot%C3%A1_D.C..csv - Datos Abiertos Bogotá - Base de datos con los semáforos viales de Bogotá colocados desde 19</w:t>
          </w:r>
          <w:r w:rsidR="00065C80">
            <w:rPr>
              <w:rFonts w:ascii="Liberation Sans" w:eastAsia="Liberation Sans" w:hAnsi="Liberation Sans" w:cs="Liberation Sans"/>
              <w:b/>
              <w:bCs/>
            </w:rPr>
            <w:t>78</w:t>
          </w:r>
          <w:r w:rsidR="00A24AC1">
            <w:rPr>
              <w:rFonts w:ascii="Liberation Sans" w:eastAsia="Liberation Sans" w:hAnsi="Liberation Sans" w:cs="Liberation Sans"/>
              <w:b/>
              <w:bCs/>
            </w:rPr>
            <w:t xml:space="preserve">              </w:t>
          </w:r>
          <w:r w:rsidR="00FB4494">
            <w:rPr>
              <w:rFonts w:ascii="Liberation Sans" w:eastAsia="Liberation Sans" w:hAnsi="Liberation Sans" w:cs="Liberation Sans"/>
              <w:b/>
              <w:bCs/>
            </w:rPr>
            <w:t xml:space="preserve">       </w:t>
          </w:r>
          <w:r w:rsidR="0037060E">
            <w:rPr>
              <w:rFonts w:ascii="Liberation Sans" w:eastAsia="Liberation Sans" w:hAnsi="Liberation Sans" w:cs="Liberation Sans"/>
              <w:b/>
              <w:bCs/>
            </w:rPr>
            <w:t xml:space="preserve">3. </w:t>
          </w:r>
          <w:r w:rsidR="00FB4494">
            <w:rPr>
              <w:rFonts w:ascii="Liberation Sans" w:eastAsia="Liberation Sans" w:hAnsi="Liberation Sans" w:cs="Liberation Sans"/>
              <w:b/>
              <w:bCs/>
            </w:rPr>
            <w:t>Adicionalmente, trabajamos con el observatorio de movilidad de Bogotá para identificar las 10 avenidas más concurridas de la ciudad</w:t>
          </w:r>
        </w:sdtContent>
      </w:sdt>
    </w:p>
    <w:p w14:paraId="230C6415" w14:textId="153C9077" w:rsidR="40995B18" w:rsidRPr="00373B0A" w:rsidRDefault="40995B18" w:rsidP="007546C5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53A50DDE" w14:textId="3BC3756E" w:rsidR="00D8092D" w:rsidRPr="003A3C42" w:rsidRDefault="40995B18" w:rsidP="003A3C42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Enlaces a los datasets (si aplica)</w:t>
      </w:r>
    </w:p>
    <w:sdt>
      <w:sdtPr>
        <w:rPr>
          <w:rFonts w:ascii="Liberation Sans" w:eastAsia="Liberation Sans" w:hAnsi="Liberation Sans" w:cs="Liberation Sans"/>
          <w:b/>
          <w:bCs/>
        </w:rPr>
        <w:id w:val="1485050368"/>
        <w:placeholder>
          <w:docPart w:val="6F0B02633A3C499591862D380B98A737"/>
        </w:placeholder>
      </w:sdtPr>
      <w:sdtContent>
        <w:p w14:paraId="18C188AD" w14:textId="15780140" w:rsidR="00D8092D" w:rsidRDefault="00D60193" w:rsidP="00D8092D">
          <w:pPr>
            <w:pStyle w:val="Prrafodelista"/>
            <w:rPr>
              <w:rFonts w:ascii="Liberation Sans" w:eastAsia="Liberation Sans" w:hAnsi="Liberation Sans" w:cs="Liberation Sans"/>
              <w:b/>
              <w:bCs/>
            </w:rPr>
          </w:pPr>
          <w:r>
            <w:rPr>
              <w:rFonts w:ascii="Liberation Sans" w:eastAsia="Liberation Sans" w:hAnsi="Liberation Sans" w:cs="Liberation Sans"/>
              <w:b/>
              <w:bCs/>
            </w:rPr>
            <w:t>No aplica. Los datasets serán subidos en el repositorio junto con el resto del material solicitado.</w:t>
          </w:r>
        </w:p>
      </w:sdtContent>
    </w:sdt>
    <w:p w14:paraId="28372BD1" w14:textId="77777777" w:rsidR="00D8092D" w:rsidRPr="00373B0A" w:rsidRDefault="00D8092D" w:rsidP="00D8092D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63CEE45B" w14:textId="3613368E" w:rsidR="00021158" w:rsidRDefault="40995B18" w:rsidP="00BE1338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Variables clave identificadas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1582871773"/>
          <w:placeholder>
            <w:docPart w:val="3666A5EB8E734A66962F9E1E04DB2945"/>
          </w:placeholder>
        </w:sdtPr>
        <w:sdtContent>
          <w:r w:rsidR="00BE1338" w:rsidRPr="00BE1338">
            <w:rPr>
              <w:rFonts w:ascii="Liberation Sans" w:eastAsia="Liberation Sans" w:hAnsi="Liberation Sans" w:cs="Liberation Sans"/>
              <w:b/>
              <w:bCs/>
            </w:rPr>
            <w:t>Variables clave</w:t>
          </w:r>
          <w:r w:rsidR="00AE6949">
            <w:rPr>
              <w:rFonts w:ascii="Liberation Sans" w:eastAsia="Liberation Sans" w:hAnsi="Liberation Sans" w:cs="Liberation Sans"/>
              <w:b/>
              <w:bCs/>
            </w:rPr>
            <w:t xml:space="preserve">:                                                                                                                    </w:t>
          </w:r>
          <w:r w:rsidR="00BE1338" w:rsidRPr="00BE1338">
            <w:rPr>
              <w:rFonts w:ascii="Liberation Sans" w:eastAsia="Liberation Sans" w:hAnsi="Liberation Sans" w:cs="Liberation Sans"/>
              <w:b/>
              <w:bCs/>
            </w:rPr>
            <w:t>1. ACCIDENTE: X (Variable X de la coordenada del siniestro vial), Y (Variable Y de la coordenada del siniestro vial), tipo de accidente, Dirección</w:t>
          </w:r>
          <w:r w:rsidR="0072372F">
            <w:rPr>
              <w:rFonts w:ascii="Liberation Sans" w:eastAsia="Liberation Sans" w:hAnsi="Liberation Sans" w:cs="Liberation Sans"/>
              <w:b/>
              <w:bCs/>
            </w:rPr>
            <w:t xml:space="preserve">.                                          </w:t>
          </w:r>
          <w:r w:rsidR="00BE1338">
            <w:rPr>
              <w:rFonts w:ascii="Liberation Sans" w:eastAsia="Liberation Sans" w:hAnsi="Liberation Sans" w:cs="Liberation Sans"/>
              <w:b/>
              <w:bCs/>
            </w:rPr>
            <w:t xml:space="preserve"> </w:t>
          </w:r>
          <w:r w:rsidR="00BE1338" w:rsidRPr="00BE1338">
            <w:rPr>
              <w:rFonts w:ascii="Liberation Sans" w:eastAsia="Liberation Sans" w:hAnsi="Liberation Sans" w:cs="Liberation Sans"/>
              <w:b/>
              <w:bCs/>
            </w:rPr>
            <w:t>2. Red Semafórica: X (Variable X de la coordenada del semáforo), Y (Variable Y de la coordenada del semáforo), Localidad</w:t>
          </w:r>
        </w:sdtContent>
      </w:sdt>
    </w:p>
    <w:p w14:paraId="512A8BD0" w14:textId="1CCCD8C5" w:rsidR="40995B18" w:rsidRPr="00373B0A" w:rsidRDefault="40995B18" w:rsidP="00021158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549A31A6" w14:textId="35DE22D6" w:rsidR="40995B18" w:rsidRPr="00373B0A" w:rsidRDefault="40995B18" w:rsidP="3A02459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Posible estrategia de integración de datos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335992450"/>
          <w:placeholder>
            <w:docPart w:val="134006B88C3C40EEA9E52A3CCE4E328B"/>
          </w:placeholder>
        </w:sdtPr>
        <w:sdtContent>
          <w:r w:rsidR="008A0849">
            <w:rPr>
              <w:rFonts w:ascii="Liberation Sans" w:eastAsia="Liberation Sans" w:hAnsi="Liberation Sans" w:cs="Liberation Sans"/>
              <w:b/>
              <w:bCs/>
            </w:rPr>
            <w:t xml:space="preserve">Planeamos integrar las diferentes bases de datos a través de un mapeo </w:t>
          </w:r>
          <w:r w:rsidR="00F40060">
            <w:rPr>
              <w:rFonts w:ascii="Liberation Sans" w:eastAsia="Liberation Sans" w:hAnsi="Liberation Sans" w:cs="Liberation Sans"/>
              <w:b/>
              <w:bCs/>
            </w:rPr>
            <w:t xml:space="preserve">en herramientas como Python, usando las coordenadas </w:t>
          </w:r>
          <w:r w:rsidR="00F45429">
            <w:rPr>
              <w:rFonts w:ascii="Liberation Sans" w:eastAsia="Liberation Sans" w:hAnsi="Liberation Sans" w:cs="Liberation Sans"/>
              <w:b/>
              <w:bCs/>
            </w:rPr>
            <w:t xml:space="preserve">X e Y de cada base de datos. </w:t>
          </w:r>
        </w:sdtContent>
      </w:sdt>
      <w:r w:rsidRPr="00373B0A">
        <w:rPr>
          <w:rFonts w:ascii="Liberation Sans" w:eastAsia="Liberation Sans" w:hAnsi="Liberation Sans" w:cs="Liberation Sans"/>
          <w:b/>
          <w:bCs/>
        </w:rPr>
        <w:br/>
      </w:r>
    </w:p>
    <w:p w14:paraId="19E74520" w14:textId="38AEC06C" w:rsidR="3A024599" w:rsidRPr="00373B0A" w:rsidRDefault="3A024599">
      <w:pPr>
        <w:rPr>
          <w:rFonts w:ascii="Liberation Sans" w:eastAsia="Liberation Sans" w:hAnsi="Liberation Sans" w:cs="Liberation Sans"/>
          <w:b/>
          <w:bCs/>
        </w:rPr>
      </w:pPr>
    </w:p>
    <w:p w14:paraId="22985223" w14:textId="4D0C392D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>Sección 4 – Enfoque técnico</w:t>
      </w:r>
    </w:p>
    <w:p w14:paraId="10E6DB25" w14:textId="75D02488" w:rsidR="40995B18" w:rsidRPr="00373B0A" w:rsidRDefault="40995B18" w:rsidP="3A024599">
      <w:pPr>
        <w:pStyle w:val="Prrafodelista"/>
        <w:numPr>
          <w:ilvl w:val="0"/>
          <w:numId w:val="6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Herramientas a utilizar</w:t>
      </w:r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(Selección múltiple) </w:t>
      </w:r>
    </w:p>
    <w:p w14:paraId="6EFDC341" w14:textId="2B01587E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Python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8447701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9563A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10FE5EE4" w14:textId="1C7CCBC8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R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418733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4DA2306C" w14:textId="6E1B5922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Power BI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8193800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B5C04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47375D5C" w14:textId="11153205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Excel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192279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9563A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1E331F05" w14:textId="5ABF9DC6" w:rsidR="40995B18" w:rsidRPr="00373B0A" w:rsidRDefault="0002115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>Q</w:t>
      </w:r>
      <w:r w:rsidR="40995B18" w:rsidRPr="00373B0A">
        <w:rPr>
          <w:rFonts w:ascii="Liberation Sans" w:eastAsia="Liberation Sans" w:hAnsi="Liberation Sans" w:cs="Liberation Sans"/>
          <w:b/>
          <w:bCs/>
        </w:rPr>
        <w:t xml:space="preserve">GIS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958583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7B38F1D3" w14:textId="752C94BF" w:rsidR="40995B18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Otro: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2119431033"/>
          <w:placeholder>
            <w:docPart w:val="8BB674EAA0624E12B56B3E5149BAB590"/>
          </w:placeholder>
        </w:sdtPr>
        <w:sdtContent>
          <w:r w:rsidR="00D333F1">
            <w:rPr>
              <w:rFonts w:ascii="Liberation Sans" w:eastAsia="Liberation Sans" w:hAnsi="Liberation Sans" w:cs="Liberation Sans"/>
              <w:b/>
              <w:bCs/>
            </w:rPr>
            <w:t>JASP</w:t>
          </w:r>
          <w:r w:rsidR="007A663B">
            <w:rPr>
              <w:rFonts w:ascii="Liberation Sans" w:eastAsia="Liberation Sans" w:hAnsi="Liberation Sans" w:cs="Liberation Sans"/>
              <w:b/>
              <w:bCs/>
            </w:rPr>
            <w:t xml:space="preserve"> </w:t>
          </w:r>
        </w:sdtContent>
      </w:sdt>
    </w:p>
    <w:p w14:paraId="15FC4A1A" w14:textId="77777777" w:rsidR="00021158" w:rsidRPr="00373B0A" w:rsidRDefault="00021158" w:rsidP="00021158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0644904F" w14:textId="31948D33" w:rsidR="40995B18" w:rsidRPr="00373B0A" w:rsidRDefault="40995B18" w:rsidP="3A024599">
      <w:pPr>
        <w:pStyle w:val="Prrafodelista"/>
        <w:numPr>
          <w:ilvl w:val="0"/>
          <w:numId w:val="4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lastRenderedPageBreak/>
        <w:t>Tipo de análisis que esperan realizar</w:t>
      </w:r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(Selección múltiple) </w:t>
      </w:r>
    </w:p>
    <w:p w14:paraId="23613289" w14:textId="289E52ED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Análisis exploratorio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0871983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B5C04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0B352F16" w14:textId="4F1CEC52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Construcción de indicadores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123874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7E7B5022" w14:textId="7FE27B45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Modelos estadísticos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71986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71DF8CE8" w14:textId="38D8EAD5" w:rsidR="00021158" w:rsidRPr="00021158" w:rsidRDefault="40995B18" w:rsidP="00021158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Visualización de datos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412179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61C4E2F5" w14:textId="5AD05846" w:rsidR="00021158" w:rsidRPr="00373B0A" w:rsidRDefault="0002115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 xml:space="preserve">Modelos de IA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897236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4E55629A" w14:textId="427E2B6E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Otro: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910580810"/>
          <w:placeholder>
            <w:docPart w:val="9BCAE3D2328147DD836C5FA1C6473BAC"/>
          </w:placeholder>
          <w:showingPlcHdr/>
        </w:sdtPr>
        <w:sdtContent>
          <w:r w:rsidR="00021158">
            <w:rPr>
              <w:rStyle w:val="Textodelmarcadordeposicin"/>
            </w:rPr>
            <w:t>Introduzca el tipo de análisis que espera realizar</w:t>
          </w:r>
          <w:r w:rsidR="00021158" w:rsidRPr="002122A3">
            <w:rPr>
              <w:rStyle w:val="Textodelmarcadordeposicin"/>
            </w:rPr>
            <w:t>.</w:t>
          </w:r>
        </w:sdtContent>
      </w:sdt>
    </w:p>
    <w:p w14:paraId="1CC95324" w14:textId="773A1A56" w:rsidR="3A024599" w:rsidRPr="00373B0A" w:rsidRDefault="3A024599">
      <w:pPr>
        <w:rPr>
          <w:rFonts w:ascii="Liberation Sans" w:eastAsia="Liberation Sans" w:hAnsi="Liberation Sans" w:cs="Liberation Sans"/>
          <w:b/>
          <w:bCs/>
        </w:rPr>
      </w:pPr>
    </w:p>
    <w:p w14:paraId="36B6663D" w14:textId="5DC07A34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>Sección 5 – Experiencia con el Portal de Datos Abiertos</w:t>
      </w:r>
    </w:p>
    <w:p w14:paraId="289E69DE" w14:textId="1A0AC62B" w:rsidR="40995B18" w:rsidRDefault="40995B18" w:rsidP="3A024599">
      <w:pPr>
        <w:pStyle w:val="Prrafodelista"/>
        <w:numPr>
          <w:ilvl w:val="0"/>
          <w:numId w:val="2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¿Había utilizado previamente el Portal de Datos Abiertos de Bogotá?</w:t>
      </w:r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528955717"/>
          <w:placeholder>
            <w:docPart w:val="995EFBB67B97434BAED9B76EC2CAC45E"/>
          </w:placeholder>
          <w:dropDownList>
            <w:listItem w:value="Elija un elemento."/>
            <w:listItem w:displayText="Si" w:value="Si"/>
            <w:listItem w:displayText="No" w:value="No"/>
          </w:dropDownList>
        </w:sdtPr>
        <w:sdtContent>
          <w:r w:rsidR="003B5C04">
            <w:rPr>
              <w:rFonts w:ascii="Liberation Sans" w:eastAsia="Liberation Sans" w:hAnsi="Liberation Sans" w:cs="Liberation Sans"/>
              <w:b/>
              <w:bCs/>
            </w:rPr>
            <w:t>No</w:t>
          </w:r>
        </w:sdtContent>
      </w:sdt>
      <w:r w:rsidRPr="00373B0A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64965FA8" w14:textId="77777777" w:rsidR="00D4484D" w:rsidRPr="00373B0A" w:rsidRDefault="00D4484D" w:rsidP="00D4484D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67A3E0E1" w14:textId="77777777" w:rsidR="0015335E" w:rsidRDefault="40995B18" w:rsidP="3A024599">
      <w:pPr>
        <w:pStyle w:val="Prrafodelista"/>
        <w:numPr>
          <w:ilvl w:val="0"/>
          <w:numId w:val="2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Nivel de facilidad de uso del portal</w:t>
      </w:r>
    </w:p>
    <w:p w14:paraId="2D3079F5" w14:textId="6D9BA469" w:rsidR="40995B18" w:rsidRPr="00373B0A" w:rsidRDefault="00000000" w:rsidP="0015335E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1348128873"/>
          <w:placeholder>
            <w:docPart w:val="30364D899B9345D79763C8D46261ECC4"/>
          </w:placeholder>
          <w:dropDownList>
            <w:listItem w:value="Elija un elemento."/>
            <w:listItem w:displayText="Muy fácil" w:value="Muy fácil"/>
            <w:listItem w:displayText="Fácil" w:value="Fácil"/>
            <w:listItem w:displayText="Neutral" w:value="Neutral"/>
            <w:listItem w:displayText="Difícl" w:value="Difícl"/>
            <w:listItem w:displayText="Muy difícil" w:value="Muy difícil"/>
          </w:dropDownList>
        </w:sdtPr>
        <w:sdtContent>
          <w:r w:rsidR="003B5C04">
            <w:rPr>
              <w:rFonts w:ascii="Liberation Sans" w:eastAsia="Liberation Sans" w:hAnsi="Liberation Sans" w:cs="Liberation Sans"/>
              <w:b/>
              <w:bCs/>
            </w:rPr>
            <w:t>Fácil</w:t>
          </w:r>
        </w:sdtContent>
      </w:sdt>
      <w:r w:rsidR="40995B18" w:rsidRPr="00373B0A">
        <w:rPr>
          <w:rFonts w:ascii="Liberation Sans" w:eastAsia="Liberation Sans" w:hAnsi="Liberation Sans" w:cs="Liberation Sans"/>
          <w:b/>
          <w:bCs/>
        </w:rPr>
        <w:br/>
      </w:r>
    </w:p>
    <w:p w14:paraId="7D6614A4" w14:textId="6AEE23D7" w:rsidR="40995B18" w:rsidRDefault="40995B18" w:rsidP="3A024599">
      <w:pPr>
        <w:pStyle w:val="Prrafodelista"/>
        <w:numPr>
          <w:ilvl w:val="0"/>
          <w:numId w:val="2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Principales dificultades encontradas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211155184"/>
          <w:placeholder>
            <w:docPart w:val="74D81AE816E9499BA904C0E53A70BF97"/>
          </w:placeholder>
        </w:sdtPr>
        <w:sdtContent>
          <w:r w:rsidR="00FA4727">
            <w:rPr>
              <w:rFonts w:ascii="Liberation Sans" w:eastAsia="Liberation Sans" w:hAnsi="Liberation Sans" w:cs="Liberation Sans"/>
              <w:b/>
              <w:bCs/>
            </w:rPr>
            <w:t xml:space="preserve">Encontramos problemas con algunas bases de datos debido a que no tenían actualización vigente que permitiera hacer un análisis más real y pertinente para este ejercicio. Además, algunas no contaban con un diccionario de datos que permitiera identificar qué medía cada variable, cuál era su dominio, entre </w:t>
          </w:r>
          <w:r w:rsidR="0077489D">
            <w:rPr>
              <w:rFonts w:ascii="Liberation Sans" w:eastAsia="Liberation Sans" w:hAnsi="Liberation Sans" w:cs="Liberation Sans"/>
              <w:b/>
              <w:bCs/>
            </w:rPr>
            <w:t>otros elementos importantes para un análisis.</w:t>
          </w:r>
          <w:r w:rsidR="00FA4727">
            <w:rPr>
              <w:rFonts w:ascii="Liberation Sans" w:eastAsia="Liberation Sans" w:hAnsi="Liberation Sans" w:cs="Liberation Sans"/>
              <w:b/>
              <w:bCs/>
            </w:rPr>
            <w:t xml:space="preserve"> </w:t>
          </w:r>
        </w:sdtContent>
      </w:sdt>
    </w:p>
    <w:p w14:paraId="7F157F26" w14:textId="77777777" w:rsidR="00D4484D" w:rsidRPr="00373B0A" w:rsidRDefault="00D4484D" w:rsidP="00D4484D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3591F1B9" w14:textId="4478B9CC" w:rsidR="00D4484D" w:rsidRPr="00D4484D" w:rsidRDefault="40995B18" w:rsidP="00D4484D">
      <w:pPr>
        <w:pStyle w:val="Prrafodelista"/>
        <w:numPr>
          <w:ilvl w:val="0"/>
          <w:numId w:val="2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Aspectos que considera que pueden mejorar en el portal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505814407"/>
          <w:placeholder>
            <w:docPart w:val="B37BF6E9D4B04C5BA973E377614C2C64"/>
          </w:placeholder>
        </w:sdtPr>
        <w:sdtContent>
          <w:r w:rsidR="00891D7C">
            <w:rPr>
              <w:rFonts w:ascii="Liberation Sans" w:eastAsia="Liberation Sans" w:hAnsi="Liberation Sans" w:cs="Liberation Sans"/>
              <w:b/>
              <w:bCs/>
            </w:rPr>
            <w:t xml:space="preserve">Requisitos mínimos para </w:t>
          </w:r>
          <w:r w:rsidR="004F2F61">
            <w:rPr>
              <w:rFonts w:ascii="Liberation Sans" w:eastAsia="Liberation Sans" w:hAnsi="Liberation Sans" w:cs="Liberation Sans"/>
              <w:b/>
              <w:bCs/>
            </w:rPr>
            <w:t>que cualquier entidad del distrito suba sus bases de datos en la plataforma, con el fin de contar con información más completa.</w:t>
          </w:r>
        </w:sdtContent>
      </w:sdt>
    </w:p>
    <w:p w14:paraId="15ECB96B" w14:textId="77777777" w:rsidR="00D4484D" w:rsidRPr="00373B0A" w:rsidRDefault="00D4484D" w:rsidP="00D4484D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3A4AF8BA" w14:textId="428C13FD" w:rsidR="3A024599" w:rsidRPr="00D4484D" w:rsidRDefault="40995B18" w:rsidP="00663BBC">
      <w:pPr>
        <w:pStyle w:val="Prrafodelista"/>
        <w:numPr>
          <w:ilvl w:val="0"/>
          <w:numId w:val="2"/>
        </w:numPr>
        <w:rPr>
          <w:rFonts w:ascii="Liberation Sans" w:eastAsia="Liberation Sans" w:hAnsi="Liberation Sans" w:cs="Liberation Sans"/>
          <w:b/>
          <w:bCs/>
        </w:rPr>
      </w:pPr>
      <w:r w:rsidRPr="00D4484D">
        <w:rPr>
          <w:rFonts w:ascii="Liberation Sans" w:eastAsia="Liberation Sans" w:hAnsi="Liberation Sans" w:cs="Liberation Sans"/>
          <w:b/>
          <w:bCs/>
        </w:rPr>
        <w:t>Elementos que facilitaron el uso del portal</w:t>
      </w:r>
      <w:r w:rsidRPr="00D4484D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1832485603"/>
          <w:placeholder>
            <w:docPart w:val="A048DB96251A4489BF7EF7AA131F6073"/>
          </w:placeholder>
        </w:sdtPr>
        <w:sdtContent>
          <w:r w:rsidR="00C15171">
            <w:rPr>
              <w:rFonts w:ascii="Liberation Sans" w:eastAsia="Liberation Sans" w:hAnsi="Liberation Sans" w:cs="Liberation Sans"/>
              <w:b/>
              <w:bCs/>
            </w:rPr>
            <w:t>Consideramos que los filtros y la organización general de la plataforma permite tener un fácil acceso a las bases de datos con la información necesaria que cada usuario pueda requerir.</w:t>
          </w:r>
        </w:sdtContent>
      </w:sdt>
    </w:p>
    <w:p w14:paraId="4450281A" w14:textId="1ADAD81E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>Sección 6 – Observaciones del ejercicio</w:t>
      </w:r>
    </w:p>
    <w:p w14:paraId="1B492DA9" w14:textId="43F5ED28" w:rsidR="40995B18" w:rsidRDefault="40995B18" w:rsidP="3A024599">
      <w:pPr>
        <w:pStyle w:val="Prrafodelista"/>
        <w:numPr>
          <w:ilvl w:val="0"/>
          <w:numId w:val="1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¿Cuál ha sido el principal reto técnico o metodológico hasta el momento?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26994836"/>
          <w:placeholder>
            <w:docPart w:val="194A1148D684400895E74D4913D5B5E1"/>
          </w:placeholder>
        </w:sdtPr>
        <w:sdtContent>
          <w:r w:rsidR="00C15171">
            <w:rPr>
              <w:rFonts w:ascii="Liberation Sans" w:eastAsia="Liberation Sans" w:hAnsi="Liberation Sans" w:cs="Liberation Sans"/>
              <w:b/>
              <w:bCs/>
            </w:rPr>
            <w:t xml:space="preserve">Creemos que definir un problema ha sido el reto principal, debido a que estamos sujetos a diferentes variables pertinentes como la delimitación espacio-tiempo, y las bases de datos que puedan existir y que ayuden a resolver el posible problema que nos planteamos. Hacer un ejercicio completo, realista y pertinente ha sido la dificultad principal, </w:t>
          </w:r>
          <w:r w:rsidR="00DA1251">
            <w:rPr>
              <w:rFonts w:ascii="Liberation Sans" w:eastAsia="Liberation Sans" w:hAnsi="Liberation Sans" w:cs="Liberation Sans"/>
              <w:b/>
              <w:bCs/>
            </w:rPr>
            <w:t>pero es lo que nos va a garantizar que el trabajo esté bien hecho.</w:t>
          </w:r>
        </w:sdtContent>
      </w:sdt>
      <w:r w:rsidRPr="00373B0A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2D6AA512" w14:textId="3D244EC6" w:rsidR="00D4484D" w:rsidRPr="00373B0A" w:rsidRDefault="00D4484D" w:rsidP="00D4484D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0D8C742A" w14:textId="74C779C3" w:rsidR="00D4484D" w:rsidRDefault="40995B18" w:rsidP="3A024599">
      <w:pPr>
        <w:pStyle w:val="Prrafodelista"/>
        <w:numPr>
          <w:ilvl w:val="0"/>
          <w:numId w:val="1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¿Qué consideran que les hace falta para desarrollar mejor su análisis?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834116398"/>
          <w:placeholder>
            <w:docPart w:val="9D5BFE2703EB4640B50866F4912F04F9"/>
          </w:placeholder>
        </w:sdtPr>
        <w:sdtContent>
          <w:r w:rsidR="00DA1251">
            <w:rPr>
              <w:rFonts w:ascii="Liberation Sans" w:eastAsia="Liberation Sans" w:hAnsi="Liberation Sans" w:cs="Liberation Sans"/>
              <w:b/>
              <w:bCs/>
            </w:rPr>
            <w:t>Creemos que el tiempo de trabajo es fundamental para que podamos hacer un análisis más completo y realista.</w:t>
          </w:r>
        </w:sdtContent>
      </w:sdt>
      <w:r w:rsidRPr="00373B0A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09A35CF7" w14:textId="77F3D277" w:rsidR="40995B18" w:rsidRPr="00D4484D" w:rsidRDefault="40995B18" w:rsidP="00D4484D">
      <w:pPr>
        <w:rPr>
          <w:rFonts w:ascii="Liberation Sans" w:eastAsia="Liberation Sans" w:hAnsi="Liberation Sans" w:cs="Liberation Sans"/>
          <w:b/>
          <w:bCs/>
        </w:rPr>
      </w:pPr>
      <w:r w:rsidRPr="00D4484D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577A4141" w14:textId="3F425255" w:rsidR="40995B18" w:rsidRPr="00373B0A" w:rsidRDefault="40995B18" w:rsidP="3A024599">
      <w:pPr>
        <w:pStyle w:val="Prrafodelista"/>
        <w:numPr>
          <w:ilvl w:val="0"/>
          <w:numId w:val="1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Comentarios adicionales sobre el DataJam o el uso de datos abiertos</w:t>
      </w:r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966535171"/>
          <w:placeholder>
            <w:docPart w:val="BF29C54DF7F94C40A1206B2B1FDD00F8"/>
          </w:placeholder>
        </w:sdtPr>
        <w:sdtContent>
          <w:r w:rsidR="00B16B0B">
            <w:rPr>
              <w:rFonts w:ascii="Liberation Sans" w:eastAsia="Liberation Sans" w:hAnsi="Liberation Sans" w:cs="Liberation Sans"/>
              <w:b/>
              <w:bCs/>
            </w:rPr>
            <w:t xml:space="preserve">Como grupo, nos pareció muy enriquecedor el ejercicio, debido a que nos permitió </w:t>
          </w:r>
          <w:r w:rsidR="00B16B0B">
            <w:rPr>
              <w:rFonts w:ascii="Liberation Sans" w:eastAsia="Liberation Sans" w:hAnsi="Liberation Sans" w:cs="Liberation Sans"/>
              <w:b/>
              <w:bCs/>
            </w:rPr>
            <w:lastRenderedPageBreak/>
            <w:t>mejorar en habilidades técnicas como el uso de distintas plataformas y el manejo de archivos como CSV, PBIX, etc… Además, la manera en la que está planteado el reto nos ayudó a mejorar el trabajo en equipo y la comunicación, algo que a veces se pierde en algunos trabajos de la universidad.</w:t>
          </w:r>
        </w:sdtContent>
      </w:sdt>
    </w:p>
    <w:p w14:paraId="5CCB4DFF" w14:textId="1743AE4A" w:rsidR="3A024599" w:rsidRDefault="3A024599" w:rsidP="3A024599">
      <w:pPr>
        <w:rPr>
          <w:rFonts w:ascii="Liberation Sans" w:eastAsia="Liberation Sans" w:hAnsi="Liberation Sans" w:cs="Liberation Sans"/>
          <w:b/>
          <w:bCs/>
        </w:rPr>
      </w:pPr>
    </w:p>
    <w:sectPr w:rsidR="3A024599" w:rsidSect="000E377C">
      <w:headerReference w:type="default" r:id="rId11"/>
      <w:footerReference w:type="default" r:id="rId12"/>
      <w:pgSz w:w="12240" w:h="15840"/>
      <w:pgMar w:top="1701" w:right="1701" w:bottom="1417" w:left="1701" w:header="426" w:footer="19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3044" w14:textId="77777777" w:rsidR="002940FA" w:rsidRDefault="002940FA">
      <w:pPr>
        <w:spacing w:line="240" w:lineRule="auto"/>
      </w:pPr>
      <w:r>
        <w:separator/>
      </w:r>
    </w:p>
  </w:endnote>
  <w:endnote w:type="continuationSeparator" w:id="0">
    <w:p w14:paraId="55569F05" w14:textId="77777777" w:rsidR="002940FA" w:rsidRDefault="002940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79CC" w14:textId="77777777" w:rsidR="006028DF" w:rsidRDefault="00502537" w:rsidP="00ED187B">
    <w:pPr>
      <w:pStyle w:val="Piedepgina"/>
      <w:rPr>
        <w:lang w:eastAsia="es-CO"/>
      </w:rPr>
    </w:pPr>
    <w:r>
      <w:rPr>
        <w:noProof/>
        <w:lang w:eastAsia="es-CO"/>
      </w:rPr>
      <w:drawing>
        <wp:anchor distT="0" distB="0" distL="114300" distR="114300" simplePos="0" relativeHeight="251663360" behindDoc="0" locked="0" layoutInCell="1" allowOverlap="1" wp14:anchorId="442D9E8D" wp14:editId="23CB6EA5">
          <wp:simplePos x="0" y="0"/>
          <wp:positionH relativeFrom="column">
            <wp:posOffset>-883920</wp:posOffset>
          </wp:positionH>
          <wp:positionV relativeFrom="paragraph">
            <wp:posOffset>274955</wp:posOffset>
          </wp:positionV>
          <wp:extent cx="6858000" cy="951865"/>
          <wp:effectExtent l="0" t="0" r="0" b="0"/>
          <wp:wrapNone/>
          <wp:docPr id="541008077" name="Imagen 541008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e de Página_DocINTERNO (último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51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FE8AF" w14:textId="77777777" w:rsidR="002940FA" w:rsidRDefault="002940FA">
      <w:pPr>
        <w:spacing w:line="240" w:lineRule="auto"/>
      </w:pPr>
      <w:r>
        <w:separator/>
      </w:r>
    </w:p>
  </w:footnote>
  <w:footnote w:type="continuationSeparator" w:id="0">
    <w:p w14:paraId="77DFC75F" w14:textId="77777777" w:rsidR="002940FA" w:rsidRDefault="002940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89D80" w14:textId="6B505AAF" w:rsidR="006028DF" w:rsidRDefault="000E377C" w:rsidP="000E377C">
    <w:pPr>
      <w:pStyle w:val="Encabezado"/>
      <w:jc w:val="center"/>
      <w:rPr>
        <w:rFonts w:ascii="Arial" w:hAnsi="Arial" w:cs="Arial"/>
        <w:b/>
        <w:sz w:val="18"/>
        <w:szCs w:val="18"/>
        <w:lang w:val="es-ES_tradnl"/>
      </w:rPr>
    </w:pPr>
    <w:r>
      <w:rPr>
        <w:rFonts w:ascii="Times New Roman"/>
        <w:noProof/>
        <w:sz w:val="20"/>
      </w:rPr>
      <w:drawing>
        <wp:inline distT="0" distB="0" distL="0" distR="0" wp14:anchorId="04B3CA5D" wp14:editId="0066FCB9">
          <wp:extent cx="1000173" cy="519398"/>
          <wp:effectExtent l="0" t="0" r="0" b="0"/>
          <wp:docPr id="124544557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0173" cy="5193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BF280C" w14:textId="77777777" w:rsidR="006028DF" w:rsidRPr="00C47C13" w:rsidRDefault="006028DF" w:rsidP="00A461A2">
    <w:pPr>
      <w:pStyle w:val="Encabezado"/>
      <w:jc w:val="cent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pStyle w:val="Ttulo2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2A7690E"/>
    <w:multiLevelType w:val="hybridMultilevel"/>
    <w:tmpl w:val="931C073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39CAD"/>
    <w:multiLevelType w:val="hybridMultilevel"/>
    <w:tmpl w:val="B58E7892"/>
    <w:lvl w:ilvl="0" w:tplc="F7D68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2CD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E1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E8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60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AA9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3CE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D44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84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F433E"/>
    <w:multiLevelType w:val="hybridMultilevel"/>
    <w:tmpl w:val="93BC2B34"/>
    <w:lvl w:ilvl="0" w:tplc="CADA9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07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BC0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E2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82E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225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E4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44F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3C0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7595C"/>
    <w:multiLevelType w:val="hybridMultilevel"/>
    <w:tmpl w:val="9424BB3C"/>
    <w:lvl w:ilvl="0" w:tplc="928A53C6">
      <w:start w:val="1"/>
      <w:numFmt w:val="decimal"/>
      <w:lvlText w:val="%1."/>
      <w:lvlJc w:val="left"/>
      <w:pPr>
        <w:ind w:left="720" w:hanging="360"/>
      </w:pPr>
    </w:lvl>
    <w:lvl w:ilvl="1" w:tplc="377C20CE">
      <w:start w:val="1"/>
      <w:numFmt w:val="lowerLetter"/>
      <w:lvlText w:val="%2."/>
      <w:lvlJc w:val="left"/>
      <w:pPr>
        <w:ind w:left="1440" w:hanging="360"/>
      </w:pPr>
    </w:lvl>
    <w:lvl w:ilvl="2" w:tplc="CC5A55EC">
      <w:start w:val="1"/>
      <w:numFmt w:val="lowerRoman"/>
      <w:lvlText w:val="%3."/>
      <w:lvlJc w:val="right"/>
      <w:pPr>
        <w:ind w:left="2160" w:hanging="180"/>
      </w:pPr>
    </w:lvl>
    <w:lvl w:ilvl="3" w:tplc="C2B63CE0">
      <w:start w:val="1"/>
      <w:numFmt w:val="decimal"/>
      <w:lvlText w:val="%4."/>
      <w:lvlJc w:val="left"/>
      <w:pPr>
        <w:ind w:left="2880" w:hanging="360"/>
      </w:pPr>
    </w:lvl>
    <w:lvl w:ilvl="4" w:tplc="AAA616EC">
      <w:start w:val="1"/>
      <w:numFmt w:val="lowerLetter"/>
      <w:lvlText w:val="%5."/>
      <w:lvlJc w:val="left"/>
      <w:pPr>
        <w:ind w:left="3600" w:hanging="360"/>
      </w:pPr>
    </w:lvl>
    <w:lvl w:ilvl="5" w:tplc="C4080BCC">
      <w:start w:val="1"/>
      <w:numFmt w:val="lowerRoman"/>
      <w:lvlText w:val="%6."/>
      <w:lvlJc w:val="right"/>
      <w:pPr>
        <w:ind w:left="4320" w:hanging="180"/>
      </w:pPr>
    </w:lvl>
    <w:lvl w:ilvl="6" w:tplc="CEEE1482">
      <w:start w:val="1"/>
      <w:numFmt w:val="decimal"/>
      <w:lvlText w:val="%7."/>
      <w:lvlJc w:val="left"/>
      <w:pPr>
        <w:ind w:left="5040" w:hanging="360"/>
      </w:pPr>
    </w:lvl>
    <w:lvl w:ilvl="7" w:tplc="1916C454">
      <w:start w:val="1"/>
      <w:numFmt w:val="lowerLetter"/>
      <w:lvlText w:val="%8."/>
      <w:lvlJc w:val="left"/>
      <w:pPr>
        <w:ind w:left="5760" w:hanging="360"/>
      </w:pPr>
    </w:lvl>
    <w:lvl w:ilvl="8" w:tplc="8428636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FDD84"/>
    <w:multiLevelType w:val="hybridMultilevel"/>
    <w:tmpl w:val="4DE2295A"/>
    <w:lvl w:ilvl="0" w:tplc="CC0EE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80A4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323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A6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D87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40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A6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C3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A6D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84D9F"/>
    <w:multiLevelType w:val="hybridMultilevel"/>
    <w:tmpl w:val="B8FE9946"/>
    <w:lvl w:ilvl="0" w:tplc="923EC9B4">
      <w:start w:val="22"/>
      <w:numFmt w:val="decimal"/>
      <w:lvlText w:val="%1."/>
      <w:lvlJc w:val="left"/>
      <w:pPr>
        <w:ind w:left="720" w:hanging="360"/>
      </w:pPr>
    </w:lvl>
    <w:lvl w:ilvl="1" w:tplc="ABA0C20A">
      <w:start w:val="1"/>
      <w:numFmt w:val="lowerLetter"/>
      <w:lvlText w:val="%2."/>
      <w:lvlJc w:val="left"/>
      <w:pPr>
        <w:ind w:left="1440" w:hanging="360"/>
      </w:pPr>
    </w:lvl>
    <w:lvl w:ilvl="2" w:tplc="8BFA9076">
      <w:start w:val="1"/>
      <w:numFmt w:val="lowerRoman"/>
      <w:lvlText w:val="%3."/>
      <w:lvlJc w:val="right"/>
      <w:pPr>
        <w:ind w:left="2160" w:hanging="180"/>
      </w:pPr>
    </w:lvl>
    <w:lvl w:ilvl="3" w:tplc="8D244AC0">
      <w:start w:val="1"/>
      <w:numFmt w:val="decimal"/>
      <w:lvlText w:val="%4."/>
      <w:lvlJc w:val="left"/>
      <w:pPr>
        <w:ind w:left="2880" w:hanging="360"/>
      </w:pPr>
    </w:lvl>
    <w:lvl w:ilvl="4" w:tplc="166C82BC">
      <w:start w:val="1"/>
      <w:numFmt w:val="lowerLetter"/>
      <w:lvlText w:val="%5."/>
      <w:lvlJc w:val="left"/>
      <w:pPr>
        <w:ind w:left="3600" w:hanging="360"/>
      </w:pPr>
    </w:lvl>
    <w:lvl w:ilvl="5" w:tplc="F0BCEDB8">
      <w:start w:val="1"/>
      <w:numFmt w:val="lowerRoman"/>
      <w:lvlText w:val="%6."/>
      <w:lvlJc w:val="right"/>
      <w:pPr>
        <w:ind w:left="4320" w:hanging="180"/>
      </w:pPr>
    </w:lvl>
    <w:lvl w:ilvl="6" w:tplc="46C0C4D8">
      <w:start w:val="1"/>
      <w:numFmt w:val="decimal"/>
      <w:lvlText w:val="%7."/>
      <w:lvlJc w:val="left"/>
      <w:pPr>
        <w:ind w:left="5040" w:hanging="360"/>
      </w:pPr>
    </w:lvl>
    <w:lvl w:ilvl="7" w:tplc="3F6090E6">
      <w:start w:val="1"/>
      <w:numFmt w:val="lowerLetter"/>
      <w:lvlText w:val="%8."/>
      <w:lvlJc w:val="left"/>
      <w:pPr>
        <w:ind w:left="5760" w:hanging="360"/>
      </w:pPr>
    </w:lvl>
    <w:lvl w:ilvl="8" w:tplc="750EF3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A58F9"/>
    <w:multiLevelType w:val="hybridMultilevel"/>
    <w:tmpl w:val="B5A86048"/>
    <w:lvl w:ilvl="0" w:tplc="06DA1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B22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24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F80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D6D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66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04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6469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A4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D6187"/>
    <w:multiLevelType w:val="hybridMultilevel"/>
    <w:tmpl w:val="27B6FE48"/>
    <w:lvl w:ilvl="0" w:tplc="D82E0CAC">
      <w:start w:val="1"/>
      <w:numFmt w:val="decimal"/>
      <w:lvlText w:val="%1."/>
      <w:lvlJc w:val="left"/>
      <w:pPr>
        <w:ind w:left="720" w:hanging="360"/>
      </w:pPr>
    </w:lvl>
    <w:lvl w:ilvl="1" w:tplc="60B8EA8C">
      <w:start w:val="1"/>
      <w:numFmt w:val="lowerLetter"/>
      <w:lvlText w:val="%2."/>
      <w:lvlJc w:val="left"/>
      <w:pPr>
        <w:ind w:left="1440" w:hanging="360"/>
      </w:pPr>
    </w:lvl>
    <w:lvl w:ilvl="2" w:tplc="9C84DE44">
      <w:start w:val="1"/>
      <w:numFmt w:val="lowerRoman"/>
      <w:lvlText w:val="%3."/>
      <w:lvlJc w:val="right"/>
      <w:pPr>
        <w:ind w:left="2160" w:hanging="180"/>
      </w:pPr>
    </w:lvl>
    <w:lvl w:ilvl="3" w:tplc="6DEA2170">
      <w:start w:val="1"/>
      <w:numFmt w:val="decimal"/>
      <w:lvlText w:val="%4."/>
      <w:lvlJc w:val="left"/>
      <w:pPr>
        <w:ind w:left="2880" w:hanging="360"/>
      </w:pPr>
    </w:lvl>
    <w:lvl w:ilvl="4" w:tplc="409020E2">
      <w:start w:val="1"/>
      <w:numFmt w:val="lowerLetter"/>
      <w:lvlText w:val="%5."/>
      <w:lvlJc w:val="left"/>
      <w:pPr>
        <w:ind w:left="3600" w:hanging="360"/>
      </w:pPr>
    </w:lvl>
    <w:lvl w:ilvl="5" w:tplc="F13C0FB6">
      <w:start w:val="1"/>
      <w:numFmt w:val="lowerRoman"/>
      <w:lvlText w:val="%6."/>
      <w:lvlJc w:val="right"/>
      <w:pPr>
        <w:ind w:left="4320" w:hanging="180"/>
      </w:pPr>
    </w:lvl>
    <w:lvl w:ilvl="6" w:tplc="27F2F170">
      <w:start w:val="1"/>
      <w:numFmt w:val="decimal"/>
      <w:lvlText w:val="%7."/>
      <w:lvlJc w:val="left"/>
      <w:pPr>
        <w:ind w:left="5040" w:hanging="360"/>
      </w:pPr>
    </w:lvl>
    <w:lvl w:ilvl="7" w:tplc="FA620950">
      <w:start w:val="1"/>
      <w:numFmt w:val="lowerLetter"/>
      <w:lvlText w:val="%8."/>
      <w:lvlJc w:val="left"/>
      <w:pPr>
        <w:ind w:left="5760" w:hanging="360"/>
      </w:pPr>
    </w:lvl>
    <w:lvl w:ilvl="8" w:tplc="920ECED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62758"/>
    <w:multiLevelType w:val="hybridMultilevel"/>
    <w:tmpl w:val="2EBA2436"/>
    <w:lvl w:ilvl="0" w:tplc="95068A48">
      <w:start w:val="2"/>
      <w:numFmt w:val="decimal"/>
      <w:lvlText w:val="%1."/>
      <w:lvlJc w:val="left"/>
      <w:pPr>
        <w:ind w:left="720" w:hanging="360"/>
      </w:pPr>
    </w:lvl>
    <w:lvl w:ilvl="1" w:tplc="7A0CB2AC">
      <w:start w:val="1"/>
      <w:numFmt w:val="lowerLetter"/>
      <w:lvlText w:val="%2."/>
      <w:lvlJc w:val="left"/>
      <w:pPr>
        <w:ind w:left="1440" w:hanging="360"/>
      </w:pPr>
    </w:lvl>
    <w:lvl w:ilvl="2" w:tplc="FBAA5F14">
      <w:start w:val="1"/>
      <w:numFmt w:val="lowerRoman"/>
      <w:lvlText w:val="%3."/>
      <w:lvlJc w:val="right"/>
      <w:pPr>
        <w:ind w:left="2160" w:hanging="180"/>
      </w:pPr>
    </w:lvl>
    <w:lvl w:ilvl="3" w:tplc="0632FB5C">
      <w:start w:val="1"/>
      <w:numFmt w:val="decimal"/>
      <w:lvlText w:val="%4."/>
      <w:lvlJc w:val="left"/>
      <w:pPr>
        <w:ind w:left="2880" w:hanging="360"/>
      </w:pPr>
    </w:lvl>
    <w:lvl w:ilvl="4" w:tplc="AFA03170">
      <w:start w:val="1"/>
      <w:numFmt w:val="lowerLetter"/>
      <w:lvlText w:val="%5."/>
      <w:lvlJc w:val="left"/>
      <w:pPr>
        <w:ind w:left="3600" w:hanging="360"/>
      </w:pPr>
    </w:lvl>
    <w:lvl w:ilvl="5" w:tplc="10E69F94">
      <w:start w:val="1"/>
      <w:numFmt w:val="lowerRoman"/>
      <w:lvlText w:val="%6."/>
      <w:lvlJc w:val="right"/>
      <w:pPr>
        <w:ind w:left="4320" w:hanging="180"/>
      </w:pPr>
    </w:lvl>
    <w:lvl w:ilvl="6" w:tplc="8C24B58A">
      <w:start w:val="1"/>
      <w:numFmt w:val="decimal"/>
      <w:lvlText w:val="%7."/>
      <w:lvlJc w:val="left"/>
      <w:pPr>
        <w:ind w:left="5040" w:hanging="360"/>
      </w:pPr>
    </w:lvl>
    <w:lvl w:ilvl="7" w:tplc="18E694EE">
      <w:start w:val="1"/>
      <w:numFmt w:val="lowerLetter"/>
      <w:lvlText w:val="%8."/>
      <w:lvlJc w:val="left"/>
      <w:pPr>
        <w:ind w:left="5760" w:hanging="360"/>
      </w:pPr>
    </w:lvl>
    <w:lvl w:ilvl="8" w:tplc="0958D8F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86F24"/>
    <w:multiLevelType w:val="hybridMultilevel"/>
    <w:tmpl w:val="23AE506C"/>
    <w:lvl w:ilvl="0" w:tplc="A7ACE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08F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B82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4C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806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C0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E1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C9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20F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A758E"/>
    <w:multiLevelType w:val="hybridMultilevel"/>
    <w:tmpl w:val="980CAC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10C1A"/>
    <w:multiLevelType w:val="hybridMultilevel"/>
    <w:tmpl w:val="132CE1C6"/>
    <w:lvl w:ilvl="0" w:tplc="2DD250D8">
      <w:start w:val="1"/>
      <w:numFmt w:val="decimal"/>
      <w:lvlText w:val="%1."/>
      <w:lvlJc w:val="left"/>
      <w:pPr>
        <w:ind w:left="720" w:hanging="360"/>
      </w:pPr>
    </w:lvl>
    <w:lvl w:ilvl="1" w:tplc="E36660E8">
      <w:start w:val="1"/>
      <w:numFmt w:val="lowerLetter"/>
      <w:lvlText w:val="%2."/>
      <w:lvlJc w:val="left"/>
      <w:pPr>
        <w:ind w:left="1440" w:hanging="360"/>
      </w:pPr>
    </w:lvl>
    <w:lvl w:ilvl="2" w:tplc="F7B0D3BE">
      <w:start w:val="1"/>
      <w:numFmt w:val="lowerRoman"/>
      <w:lvlText w:val="%3."/>
      <w:lvlJc w:val="right"/>
      <w:pPr>
        <w:ind w:left="2160" w:hanging="180"/>
      </w:pPr>
    </w:lvl>
    <w:lvl w:ilvl="3" w:tplc="D99E3568">
      <w:start w:val="1"/>
      <w:numFmt w:val="decimal"/>
      <w:lvlText w:val="%4."/>
      <w:lvlJc w:val="left"/>
      <w:pPr>
        <w:ind w:left="2880" w:hanging="360"/>
      </w:pPr>
    </w:lvl>
    <w:lvl w:ilvl="4" w:tplc="390E5354">
      <w:start w:val="1"/>
      <w:numFmt w:val="lowerLetter"/>
      <w:lvlText w:val="%5."/>
      <w:lvlJc w:val="left"/>
      <w:pPr>
        <w:ind w:left="3600" w:hanging="360"/>
      </w:pPr>
    </w:lvl>
    <w:lvl w:ilvl="5" w:tplc="1E32BC96">
      <w:start w:val="1"/>
      <w:numFmt w:val="lowerRoman"/>
      <w:lvlText w:val="%6."/>
      <w:lvlJc w:val="right"/>
      <w:pPr>
        <w:ind w:left="4320" w:hanging="180"/>
      </w:pPr>
    </w:lvl>
    <w:lvl w:ilvl="6" w:tplc="693EDEE0">
      <w:start w:val="1"/>
      <w:numFmt w:val="decimal"/>
      <w:lvlText w:val="%7."/>
      <w:lvlJc w:val="left"/>
      <w:pPr>
        <w:ind w:left="5040" w:hanging="360"/>
      </w:pPr>
    </w:lvl>
    <w:lvl w:ilvl="7" w:tplc="B322CE70">
      <w:start w:val="1"/>
      <w:numFmt w:val="lowerLetter"/>
      <w:lvlText w:val="%8."/>
      <w:lvlJc w:val="left"/>
      <w:pPr>
        <w:ind w:left="5760" w:hanging="360"/>
      </w:pPr>
    </w:lvl>
    <w:lvl w:ilvl="8" w:tplc="54B077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54CD5D"/>
    <w:multiLevelType w:val="hybridMultilevel"/>
    <w:tmpl w:val="F3BAD422"/>
    <w:lvl w:ilvl="0" w:tplc="B34CECAA">
      <w:start w:val="17"/>
      <w:numFmt w:val="decimal"/>
      <w:lvlText w:val="%1."/>
      <w:lvlJc w:val="left"/>
      <w:pPr>
        <w:ind w:left="720" w:hanging="360"/>
      </w:pPr>
    </w:lvl>
    <w:lvl w:ilvl="1" w:tplc="EF843C6E">
      <w:start w:val="1"/>
      <w:numFmt w:val="lowerLetter"/>
      <w:lvlText w:val="%2."/>
      <w:lvlJc w:val="left"/>
      <w:pPr>
        <w:ind w:left="1440" w:hanging="360"/>
      </w:pPr>
    </w:lvl>
    <w:lvl w:ilvl="2" w:tplc="B5A6137A">
      <w:start w:val="1"/>
      <w:numFmt w:val="lowerRoman"/>
      <w:lvlText w:val="%3."/>
      <w:lvlJc w:val="right"/>
      <w:pPr>
        <w:ind w:left="2160" w:hanging="180"/>
      </w:pPr>
    </w:lvl>
    <w:lvl w:ilvl="3" w:tplc="A32AEBD2">
      <w:start w:val="1"/>
      <w:numFmt w:val="decimal"/>
      <w:lvlText w:val="%4."/>
      <w:lvlJc w:val="left"/>
      <w:pPr>
        <w:ind w:left="2880" w:hanging="360"/>
      </w:pPr>
    </w:lvl>
    <w:lvl w:ilvl="4" w:tplc="8D0ED3BC">
      <w:start w:val="1"/>
      <w:numFmt w:val="lowerLetter"/>
      <w:lvlText w:val="%5."/>
      <w:lvlJc w:val="left"/>
      <w:pPr>
        <w:ind w:left="3600" w:hanging="360"/>
      </w:pPr>
    </w:lvl>
    <w:lvl w:ilvl="5" w:tplc="504CDB0C">
      <w:start w:val="1"/>
      <w:numFmt w:val="lowerRoman"/>
      <w:lvlText w:val="%6."/>
      <w:lvlJc w:val="right"/>
      <w:pPr>
        <w:ind w:left="4320" w:hanging="180"/>
      </w:pPr>
    </w:lvl>
    <w:lvl w:ilvl="6" w:tplc="157224C6">
      <w:start w:val="1"/>
      <w:numFmt w:val="decimal"/>
      <w:lvlText w:val="%7."/>
      <w:lvlJc w:val="left"/>
      <w:pPr>
        <w:ind w:left="5040" w:hanging="360"/>
      </w:pPr>
    </w:lvl>
    <w:lvl w:ilvl="7" w:tplc="30220488">
      <w:start w:val="1"/>
      <w:numFmt w:val="lowerLetter"/>
      <w:lvlText w:val="%8."/>
      <w:lvlJc w:val="left"/>
      <w:pPr>
        <w:ind w:left="5760" w:hanging="360"/>
      </w:pPr>
    </w:lvl>
    <w:lvl w:ilvl="8" w:tplc="532C476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6EC705"/>
    <w:multiLevelType w:val="hybridMultilevel"/>
    <w:tmpl w:val="738ACF2C"/>
    <w:lvl w:ilvl="0" w:tplc="7AC68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6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2CE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8B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69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2D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40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EC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44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2F649"/>
    <w:multiLevelType w:val="hybridMultilevel"/>
    <w:tmpl w:val="C83E9998"/>
    <w:lvl w:ilvl="0" w:tplc="06F8D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A2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E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61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CF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E2D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BEC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86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FE8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A447C"/>
    <w:multiLevelType w:val="hybridMultilevel"/>
    <w:tmpl w:val="20C8E3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E5CB1"/>
    <w:multiLevelType w:val="hybridMultilevel"/>
    <w:tmpl w:val="C20E045C"/>
    <w:lvl w:ilvl="0" w:tplc="A928E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56D2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4A1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47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526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7CA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AC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40F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A0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7AC1D"/>
    <w:multiLevelType w:val="hybridMultilevel"/>
    <w:tmpl w:val="8A22AC84"/>
    <w:lvl w:ilvl="0" w:tplc="BCBAA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3E0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E8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0F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1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CA7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3C8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14F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EB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1D62B"/>
    <w:multiLevelType w:val="hybridMultilevel"/>
    <w:tmpl w:val="3252E0E4"/>
    <w:lvl w:ilvl="0" w:tplc="44827A1C">
      <w:start w:val="11"/>
      <w:numFmt w:val="decimal"/>
      <w:lvlText w:val="%1."/>
      <w:lvlJc w:val="left"/>
      <w:pPr>
        <w:ind w:left="720" w:hanging="360"/>
      </w:pPr>
    </w:lvl>
    <w:lvl w:ilvl="1" w:tplc="EEA01C2E">
      <w:start w:val="1"/>
      <w:numFmt w:val="lowerLetter"/>
      <w:lvlText w:val="%2."/>
      <w:lvlJc w:val="left"/>
      <w:pPr>
        <w:ind w:left="1440" w:hanging="360"/>
      </w:pPr>
    </w:lvl>
    <w:lvl w:ilvl="2" w:tplc="8EE8D680">
      <w:start w:val="1"/>
      <w:numFmt w:val="lowerRoman"/>
      <w:lvlText w:val="%3."/>
      <w:lvlJc w:val="right"/>
      <w:pPr>
        <w:ind w:left="2160" w:hanging="180"/>
      </w:pPr>
    </w:lvl>
    <w:lvl w:ilvl="3" w:tplc="73341DA8">
      <w:start w:val="1"/>
      <w:numFmt w:val="decimal"/>
      <w:lvlText w:val="%4."/>
      <w:lvlJc w:val="left"/>
      <w:pPr>
        <w:ind w:left="2880" w:hanging="360"/>
      </w:pPr>
    </w:lvl>
    <w:lvl w:ilvl="4" w:tplc="2CC260FE">
      <w:start w:val="1"/>
      <w:numFmt w:val="lowerLetter"/>
      <w:lvlText w:val="%5."/>
      <w:lvlJc w:val="left"/>
      <w:pPr>
        <w:ind w:left="3600" w:hanging="360"/>
      </w:pPr>
    </w:lvl>
    <w:lvl w:ilvl="5" w:tplc="6C988CCE">
      <w:start w:val="1"/>
      <w:numFmt w:val="lowerRoman"/>
      <w:lvlText w:val="%6."/>
      <w:lvlJc w:val="right"/>
      <w:pPr>
        <w:ind w:left="4320" w:hanging="180"/>
      </w:pPr>
    </w:lvl>
    <w:lvl w:ilvl="6" w:tplc="200847B8">
      <w:start w:val="1"/>
      <w:numFmt w:val="decimal"/>
      <w:lvlText w:val="%7."/>
      <w:lvlJc w:val="left"/>
      <w:pPr>
        <w:ind w:left="5040" w:hanging="360"/>
      </w:pPr>
    </w:lvl>
    <w:lvl w:ilvl="7" w:tplc="CF92CD18">
      <w:start w:val="1"/>
      <w:numFmt w:val="lowerLetter"/>
      <w:lvlText w:val="%8."/>
      <w:lvlJc w:val="left"/>
      <w:pPr>
        <w:ind w:left="5760" w:hanging="360"/>
      </w:pPr>
    </w:lvl>
    <w:lvl w:ilvl="8" w:tplc="BA8E8E2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922A9"/>
    <w:multiLevelType w:val="hybridMultilevel"/>
    <w:tmpl w:val="2C9CB814"/>
    <w:lvl w:ilvl="0" w:tplc="5174280A">
      <w:start w:val="16"/>
      <w:numFmt w:val="decimal"/>
      <w:lvlText w:val="%1."/>
      <w:lvlJc w:val="left"/>
      <w:pPr>
        <w:ind w:left="720" w:hanging="360"/>
      </w:pPr>
    </w:lvl>
    <w:lvl w:ilvl="1" w:tplc="5CDE398C">
      <w:start w:val="1"/>
      <w:numFmt w:val="lowerLetter"/>
      <w:lvlText w:val="%2."/>
      <w:lvlJc w:val="left"/>
      <w:pPr>
        <w:ind w:left="1440" w:hanging="360"/>
      </w:pPr>
    </w:lvl>
    <w:lvl w:ilvl="2" w:tplc="354852E8">
      <w:start w:val="1"/>
      <w:numFmt w:val="lowerRoman"/>
      <w:lvlText w:val="%3."/>
      <w:lvlJc w:val="right"/>
      <w:pPr>
        <w:ind w:left="2160" w:hanging="180"/>
      </w:pPr>
    </w:lvl>
    <w:lvl w:ilvl="3" w:tplc="28E8AEBA">
      <w:start w:val="1"/>
      <w:numFmt w:val="decimal"/>
      <w:lvlText w:val="%4."/>
      <w:lvlJc w:val="left"/>
      <w:pPr>
        <w:ind w:left="2880" w:hanging="360"/>
      </w:pPr>
    </w:lvl>
    <w:lvl w:ilvl="4" w:tplc="A0B6E520">
      <w:start w:val="1"/>
      <w:numFmt w:val="lowerLetter"/>
      <w:lvlText w:val="%5."/>
      <w:lvlJc w:val="left"/>
      <w:pPr>
        <w:ind w:left="3600" w:hanging="360"/>
      </w:pPr>
    </w:lvl>
    <w:lvl w:ilvl="5" w:tplc="8A14C37E">
      <w:start w:val="1"/>
      <w:numFmt w:val="lowerRoman"/>
      <w:lvlText w:val="%6."/>
      <w:lvlJc w:val="right"/>
      <w:pPr>
        <w:ind w:left="4320" w:hanging="180"/>
      </w:pPr>
    </w:lvl>
    <w:lvl w:ilvl="6" w:tplc="4B128894">
      <w:start w:val="1"/>
      <w:numFmt w:val="decimal"/>
      <w:lvlText w:val="%7."/>
      <w:lvlJc w:val="left"/>
      <w:pPr>
        <w:ind w:left="5040" w:hanging="360"/>
      </w:pPr>
    </w:lvl>
    <w:lvl w:ilvl="7" w:tplc="1F36D102">
      <w:start w:val="1"/>
      <w:numFmt w:val="lowerLetter"/>
      <w:lvlText w:val="%8."/>
      <w:lvlJc w:val="left"/>
      <w:pPr>
        <w:ind w:left="5760" w:hanging="360"/>
      </w:pPr>
    </w:lvl>
    <w:lvl w:ilvl="8" w:tplc="C6042D7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436CB"/>
    <w:multiLevelType w:val="hybridMultilevel"/>
    <w:tmpl w:val="D35ABA82"/>
    <w:lvl w:ilvl="0" w:tplc="9A3457AE">
      <w:start w:val="1"/>
      <w:numFmt w:val="decimal"/>
      <w:lvlText w:val="%1."/>
      <w:lvlJc w:val="left"/>
      <w:pPr>
        <w:ind w:left="720" w:hanging="360"/>
      </w:pPr>
    </w:lvl>
    <w:lvl w:ilvl="1" w:tplc="168E96EA">
      <w:start w:val="1"/>
      <w:numFmt w:val="lowerLetter"/>
      <w:lvlText w:val="%2."/>
      <w:lvlJc w:val="left"/>
      <w:pPr>
        <w:ind w:left="1440" w:hanging="360"/>
      </w:pPr>
    </w:lvl>
    <w:lvl w:ilvl="2" w:tplc="24F6567C">
      <w:start w:val="1"/>
      <w:numFmt w:val="lowerRoman"/>
      <w:lvlText w:val="%3."/>
      <w:lvlJc w:val="right"/>
      <w:pPr>
        <w:ind w:left="2160" w:hanging="180"/>
      </w:pPr>
    </w:lvl>
    <w:lvl w:ilvl="3" w:tplc="64B8444E">
      <w:start w:val="1"/>
      <w:numFmt w:val="decimal"/>
      <w:lvlText w:val="%4."/>
      <w:lvlJc w:val="left"/>
      <w:pPr>
        <w:ind w:left="2880" w:hanging="360"/>
      </w:pPr>
    </w:lvl>
    <w:lvl w:ilvl="4" w:tplc="E42E463C">
      <w:start w:val="1"/>
      <w:numFmt w:val="lowerLetter"/>
      <w:lvlText w:val="%5."/>
      <w:lvlJc w:val="left"/>
      <w:pPr>
        <w:ind w:left="3600" w:hanging="360"/>
      </w:pPr>
    </w:lvl>
    <w:lvl w:ilvl="5" w:tplc="BCDAA982">
      <w:start w:val="1"/>
      <w:numFmt w:val="lowerRoman"/>
      <w:lvlText w:val="%6."/>
      <w:lvlJc w:val="right"/>
      <w:pPr>
        <w:ind w:left="4320" w:hanging="180"/>
      </w:pPr>
    </w:lvl>
    <w:lvl w:ilvl="6" w:tplc="6D62B2DC">
      <w:start w:val="1"/>
      <w:numFmt w:val="decimal"/>
      <w:lvlText w:val="%7."/>
      <w:lvlJc w:val="left"/>
      <w:pPr>
        <w:ind w:left="5040" w:hanging="360"/>
      </w:pPr>
    </w:lvl>
    <w:lvl w:ilvl="7" w:tplc="453ECDEE">
      <w:start w:val="1"/>
      <w:numFmt w:val="lowerLetter"/>
      <w:lvlText w:val="%8."/>
      <w:lvlJc w:val="left"/>
      <w:pPr>
        <w:ind w:left="5760" w:hanging="360"/>
      </w:pPr>
    </w:lvl>
    <w:lvl w:ilvl="8" w:tplc="C07CFB8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19598C"/>
    <w:multiLevelType w:val="hybridMultilevel"/>
    <w:tmpl w:val="0644A8C2"/>
    <w:lvl w:ilvl="0" w:tplc="FC0E3D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4FF503"/>
    <w:multiLevelType w:val="hybridMultilevel"/>
    <w:tmpl w:val="783E824A"/>
    <w:lvl w:ilvl="0" w:tplc="BB08A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869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769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AF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C2E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C60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E4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2C39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C6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7D22A8"/>
    <w:multiLevelType w:val="hybridMultilevel"/>
    <w:tmpl w:val="9660503E"/>
    <w:lvl w:ilvl="0" w:tplc="E222ED70">
      <w:start w:val="1"/>
      <w:numFmt w:val="decimal"/>
      <w:lvlText w:val="%1."/>
      <w:lvlJc w:val="left"/>
      <w:pPr>
        <w:ind w:left="720" w:hanging="360"/>
      </w:pPr>
    </w:lvl>
    <w:lvl w:ilvl="1" w:tplc="86088960">
      <w:start w:val="1"/>
      <w:numFmt w:val="lowerLetter"/>
      <w:lvlText w:val="%2."/>
      <w:lvlJc w:val="left"/>
      <w:pPr>
        <w:ind w:left="1440" w:hanging="360"/>
      </w:pPr>
    </w:lvl>
    <w:lvl w:ilvl="2" w:tplc="BF70A112">
      <w:start w:val="1"/>
      <w:numFmt w:val="lowerRoman"/>
      <w:lvlText w:val="%3."/>
      <w:lvlJc w:val="right"/>
      <w:pPr>
        <w:ind w:left="2160" w:hanging="180"/>
      </w:pPr>
    </w:lvl>
    <w:lvl w:ilvl="3" w:tplc="C7464014">
      <w:start w:val="1"/>
      <w:numFmt w:val="decimal"/>
      <w:lvlText w:val="%4."/>
      <w:lvlJc w:val="left"/>
      <w:pPr>
        <w:ind w:left="2880" w:hanging="360"/>
      </w:pPr>
    </w:lvl>
    <w:lvl w:ilvl="4" w:tplc="C2108BCE">
      <w:start w:val="1"/>
      <w:numFmt w:val="lowerLetter"/>
      <w:lvlText w:val="%5."/>
      <w:lvlJc w:val="left"/>
      <w:pPr>
        <w:ind w:left="3600" w:hanging="360"/>
      </w:pPr>
    </w:lvl>
    <w:lvl w:ilvl="5" w:tplc="F30A7F76">
      <w:start w:val="1"/>
      <w:numFmt w:val="lowerRoman"/>
      <w:lvlText w:val="%6."/>
      <w:lvlJc w:val="right"/>
      <w:pPr>
        <w:ind w:left="4320" w:hanging="180"/>
      </w:pPr>
    </w:lvl>
    <w:lvl w:ilvl="6" w:tplc="6854C3DC">
      <w:start w:val="1"/>
      <w:numFmt w:val="decimal"/>
      <w:lvlText w:val="%7."/>
      <w:lvlJc w:val="left"/>
      <w:pPr>
        <w:ind w:left="5040" w:hanging="360"/>
      </w:pPr>
    </w:lvl>
    <w:lvl w:ilvl="7" w:tplc="4810E186">
      <w:start w:val="1"/>
      <w:numFmt w:val="lowerLetter"/>
      <w:lvlText w:val="%8."/>
      <w:lvlJc w:val="left"/>
      <w:pPr>
        <w:ind w:left="5760" w:hanging="360"/>
      </w:pPr>
    </w:lvl>
    <w:lvl w:ilvl="8" w:tplc="88BAE28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08943A"/>
    <w:multiLevelType w:val="hybridMultilevel"/>
    <w:tmpl w:val="E80E0280"/>
    <w:lvl w:ilvl="0" w:tplc="2AC662C0">
      <w:start w:val="15"/>
      <w:numFmt w:val="decimal"/>
      <w:lvlText w:val="%1."/>
      <w:lvlJc w:val="left"/>
      <w:pPr>
        <w:ind w:left="720" w:hanging="360"/>
      </w:pPr>
    </w:lvl>
    <w:lvl w:ilvl="1" w:tplc="FD80E02C">
      <w:start w:val="1"/>
      <w:numFmt w:val="lowerLetter"/>
      <w:lvlText w:val="%2."/>
      <w:lvlJc w:val="left"/>
      <w:pPr>
        <w:ind w:left="1440" w:hanging="360"/>
      </w:pPr>
    </w:lvl>
    <w:lvl w:ilvl="2" w:tplc="BBDEED26">
      <w:start w:val="1"/>
      <w:numFmt w:val="lowerRoman"/>
      <w:lvlText w:val="%3."/>
      <w:lvlJc w:val="right"/>
      <w:pPr>
        <w:ind w:left="2160" w:hanging="180"/>
      </w:pPr>
    </w:lvl>
    <w:lvl w:ilvl="3" w:tplc="64302432">
      <w:start w:val="1"/>
      <w:numFmt w:val="decimal"/>
      <w:lvlText w:val="%4."/>
      <w:lvlJc w:val="left"/>
      <w:pPr>
        <w:ind w:left="2880" w:hanging="360"/>
      </w:pPr>
    </w:lvl>
    <w:lvl w:ilvl="4" w:tplc="E9AE5BDA">
      <w:start w:val="1"/>
      <w:numFmt w:val="lowerLetter"/>
      <w:lvlText w:val="%5."/>
      <w:lvlJc w:val="left"/>
      <w:pPr>
        <w:ind w:left="3600" w:hanging="360"/>
      </w:pPr>
    </w:lvl>
    <w:lvl w:ilvl="5" w:tplc="255CBC66">
      <w:start w:val="1"/>
      <w:numFmt w:val="lowerRoman"/>
      <w:lvlText w:val="%6."/>
      <w:lvlJc w:val="right"/>
      <w:pPr>
        <w:ind w:left="4320" w:hanging="180"/>
      </w:pPr>
    </w:lvl>
    <w:lvl w:ilvl="6" w:tplc="26E459B6">
      <w:start w:val="1"/>
      <w:numFmt w:val="decimal"/>
      <w:lvlText w:val="%7."/>
      <w:lvlJc w:val="left"/>
      <w:pPr>
        <w:ind w:left="5040" w:hanging="360"/>
      </w:pPr>
    </w:lvl>
    <w:lvl w:ilvl="7" w:tplc="1EF6417A">
      <w:start w:val="1"/>
      <w:numFmt w:val="lowerLetter"/>
      <w:lvlText w:val="%8."/>
      <w:lvlJc w:val="left"/>
      <w:pPr>
        <w:ind w:left="5760" w:hanging="360"/>
      </w:pPr>
    </w:lvl>
    <w:lvl w:ilvl="8" w:tplc="3750704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188636"/>
    <w:multiLevelType w:val="hybridMultilevel"/>
    <w:tmpl w:val="F350EEDE"/>
    <w:lvl w:ilvl="0" w:tplc="48183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4C0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8E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E5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06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0E6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0B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3E1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4EF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842EA2"/>
    <w:multiLevelType w:val="hybridMultilevel"/>
    <w:tmpl w:val="B63EFF1A"/>
    <w:lvl w:ilvl="0" w:tplc="0E66C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0A0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24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BCE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562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87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41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CE2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5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CB58A9"/>
    <w:multiLevelType w:val="hybridMultilevel"/>
    <w:tmpl w:val="088C4C18"/>
    <w:lvl w:ilvl="0" w:tplc="BBB0DD96">
      <w:start w:val="6"/>
      <w:numFmt w:val="decimal"/>
      <w:lvlText w:val="%1."/>
      <w:lvlJc w:val="left"/>
      <w:pPr>
        <w:ind w:left="720" w:hanging="360"/>
      </w:pPr>
    </w:lvl>
    <w:lvl w:ilvl="1" w:tplc="6A3C2126">
      <w:start w:val="1"/>
      <w:numFmt w:val="lowerLetter"/>
      <w:lvlText w:val="%2."/>
      <w:lvlJc w:val="left"/>
      <w:pPr>
        <w:ind w:left="1440" w:hanging="360"/>
      </w:pPr>
    </w:lvl>
    <w:lvl w:ilvl="2" w:tplc="F24E37D4">
      <w:start w:val="1"/>
      <w:numFmt w:val="lowerRoman"/>
      <w:lvlText w:val="%3."/>
      <w:lvlJc w:val="right"/>
      <w:pPr>
        <w:ind w:left="2160" w:hanging="180"/>
      </w:pPr>
    </w:lvl>
    <w:lvl w:ilvl="3" w:tplc="0F7095F6">
      <w:start w:val="1"/>
      <w:numFmt w:val="decimal"/>
      <w:lvlText w:val="%4."/>
      <w:lvlJc w:val="left"/>
      <w:pPr>
        <w:ind w:left="2880" w:hanging="360"/>
      </w:pPr>
    </w:lvl>
    <w:lvl w:ilvl="4" w:tplc="625E140C">
      <w:start w:val="1"/>
      <w:numFmt w:val="lowerLetter"/>
      <w:lvlText w:val="%5."/>
      <w:lvlJc w:val="left"/>
      <w:pPr>
        <w:ind w:left="3600" w:hanging="360"/>
      </w:pPr>
    </w:lvl>
    <w:lvl w:ilvl="5" w:tplc="8870D77C">
      <w:start w:val="1"/>
      <w:numFmt w:val="lowerRoman"/>
      <w:lvlText w:val="%6."/>
      <w:lvlJc w:val="right"/>
      <w:pPr>
        <w:ind w:left="4320" w:hanging="180"/>
      </w:pPr>
    </w:lvl>
    <w:lvl w:ilvl="6" w:tplc="49AA6FAE">
      <w:start w:val="1"/>
      <w:numFmt w:val="decimal"/>
      <w:lvlText w:val="%7."/>
      <w:lvlJc w:val="left"/>
      <w:pPr>
        <w:ind w:left="5040" w:hanging="360"/>
      </w:pPr>
    </w:lvl>
    <w:lvl w:ilvl="7" w:tplc="C764D3BA">
      <w:start w:val="1"/>
      <w:numFmt w:val="lowerLetter"/>
      <w:lvlText w:val="%8."/>
      <w:lvlJc w:val="left"/>
      <w:pPr>
        <w:ind w:left="5760" w:hanging="360"/>
      </w:pPr>
    </w:lvl>
    <w:lvl w:ilvl="8" w:tplc="3BE40250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034521">
    <w:abstractNumId w:val="7"/>
  </w:num>
  <w:num w:numId="2" w16cid:durableId="1851875259">
    <w:abstractNumId w:val="14"/>
  </w:num>
  <w:num w:numId="3" w16cid:durableId="1781801697">
    <w:abstractNumId w:val="11"/>
  </w:num>
  <w:num w:numId="4" w16cid:durableId="63264028">
    <w:abstractNumId w:val="21"/>
  </w:num>
  <w:num w:numId="5" w16cid:durableId="2068258289">
    <w:abstractNumId w:val="19"/>
  </w:num>
  <w:num w:numId="6" w16cid:durableId="1088582237">
    <w:abstractNumId w:val="26"/>
  </w:num>
  <w:num w:numId="7" w16cid:durableId="1641154062">
    <w:abstractNumId w:val="20"/>
  </w:num>
  <w:num w:numId="8" w16cid:durableId="1506477756">
    <w:abstractNumId w:val="29"/>
  </w:num>
  <w:num w:numId="9" w16cid:durableId="1503274744">
    <w:abstractNumId w:val="15"/>
  </w:num>
  <w:num w:numId="10" w16cid:durableId="583150837">
    <w:abstractNumId w:val="9"/>
  </w:num>
  <w:num w:numId="11" w16cid:durableId="813717410">
    <w:abstractNumId w:val="22"/>
  </w:num>
  <w:num w:numId="12" w16cid:durableId="1320159178">
    <w:abstractNumId w:val="10"/>
  </w:num>
  <w:num w:numId="13" w16cid:durableId="1253274505">
    <w:abstractNumId w:val="13"/>
  </w:num>
  <w:num w:numId="14" w16cid:durableId="716660272">
    <w:abstractNumId w:val="25"/>
  </w:num>
  <w:num w:numId="15" w16cid:durableId="1342010083">
    <w:abstractNumId w:val="4"/>
  </w:num>
  <w:num w:numId="16" w16cid:durableId="448669777">
    <w:abstractNumId w:val="24"/>
  </w:num>
  <w:num w:numId="17" w16cid:durableId="511378287">
    <w:abstractNumId w:val="16"/>
  </w:num>
  <w:num w:numId="18" w16cid:durableId="1991013630">
    <w:abstractNumId w:val="6"/>
  </w:num>
  <w:num w:numId="19" w16cid:durableId="697663029">
    <w:abstractNumId w:val="8"/>
  </w:num>
  <w:num w:numId="20" w16cid:durableId="1584799358">
    <w:abstractNumId w:val="18"/>
  </w:num>
  <w:num w:numId="21" w16cid:durableId="1543252594">
    <w:abstractNumId w:val="28"/>
  </w:num>
  <w:num w:numId="22" w16cid:durableId="1089035442">
    <w:abstractNumId w:val="27"/>
  </w:num>
  <w:num w:numId="23" w16cid:durableId="306933592">
    <w:abstractNumId w:val="3"/>
  </w:num>
  <w:num w:numId="24" w16cid:durableId="1792363212">
    <w:abstractNumId w:val="5"/>
  </w:num>
  <w:num w:numId="25" w16cid:durableId="250047142">
    <w:abstractNumId w:val="0"/>
  </w:num>
  <w:num w:numId="26" w16cid:durableId="136067440">
    <w:abstractNumId w:val="1"/>
  </w:num>
  <w:num w:numId="27" w16cid:durableId="1098867909">
    <w:abstractNumId w:val="2"/>
  </w:num>
  <w:num w:numId="28" w16cid:durableId="1654870548">
    <w:abstractNumId w:val="17"/>
  </w:num>
  <w:num w:numId="29" w16cid:durableId="1701396016">
    <w:abstractNumId w:val="12"/>
  </w:num>
  <w:num w:numId="30" w16cid:durableId="10784802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NDndF3Qym0ZfT4c+71jY6tTDbpYKZ3pSxGDTa2HJDrXVgNobCub32UC1OG/ukt/YW9vyKPv41tgqVCoh0fn4ww==" w:salt="uJwkhsPy024P7IBvAUkaew==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CB7"/>
    <w:rsid w:val="00013431"/>
    <w:rsid w:val="000155C7"/>
    <w:rsid w:val="00016086"/>
    <w:rsid w:val="00021158"/>
    <w:rsid w:val="000329C3"/>
    <w:rsid w:val="00065C80"/>
    <w:rsid w:val="00075515"/>
    <w:rsid w:val="00081722"/>
    <w:rsid w:val="000861A9"/>
    <w:rsid w:val="00090166"/>
    <w:rsid w:val="000951EC"/>
    <w:rsid w:val="000A1AB9"/>
    <w:rsid w:val="000A2E4B"/>
    <w:rsid w:val="000B4CDA"/>
    <w:rsid w:val="000B60D2"/>
    <w:rsid w:val="000C4722"/>
    <w:rsid w:val="000D4FDE"/>
    <w:rsid w:val="000D6E46"/>
    <w:rsid w:val="000E2437"/>
    <w:rsid w:val="000E377C"/>
    <w:rsid w:val="000E4568"/>
    <w:rsid w:val="000F0677"/>
    <w:rsid w:val="001041B8"/>
    <w:rsid w:val="00106528"/>
    <w:rsid w:val="00107E09"/>
    <w:rsid w:val="00114978"/>
    <w:rsid w:val="001158A5"/>
    <w:rsid w:val="00116A62"/>
    <w:rsid w:val="00122F23"/>
    <w:rsid w:val="0012647A"/>
    <w:rsid w:val="001267E8"/>
    <w:rsid w:val="00140EDB"/>
    <w:rsid w:val="001427CC"/>
    <w:rsid w:val="0014474E"/>
    <w:rsid w:val="001513CB"/>
    <w:rsid w:val="0015335E"/>
    <w:rsid w:val="00162645"/>
    <w:rsid w:val="00172E3B"/>
    <w:rsid w:val="00176F33"/>
    <w:rsid w:val="001828F6"/>
    <w:rsid w:val="00183757"/>
    <w:rsid w:val="00197126"/>
    <w:rsid w:val="00197769"/>
    <w:rsid w:val="001A16D7"/>
    <w:rsid w:val="001A57B3"/>
    <w:rsid w:val="001B0956"/>
    <w:rsid w:val="001E5D3A"/>
    <w:rsid w:val="001F71AA"/>
    <w:rsid w:val="0020444D"/>
    <w:rsid w:val="00204F73"/>
    <w:rsid w:val="00205F10"/>
    <w:rsid w:val="00213870"/>
    <w:rsid w:val="00215465"/>
    <w:rsid w:val="002276B2"/>
    <w:rsid w:val="00236A93"/>
    <w:rsid w:val="0024040D"/>
    <w:rsid w:val="00240D8F"/>
    <w:rsid w:val="002460A3"/>
    <w:rsid w:val="00251215"/>
    <w:rsid w:val="002577A8"/>
    <w:rsid w:val="002657B2"/>
    <w:rsid w:val="002719D1"/>
    <w:rsid w:val="00271B16"/>
    <w:rsid w:val="00287421"/>
    <w:rsid w:val="002940FA"/>
    <w:rsid w:val="00295CB5"/>
    <w:rsid w:val="002A0352"/>
    <w:rsid w:val="002B19BE"/>
    <w:rsid w:val="002C5969"/>
    <w:rsid w:val="002C5CE4"/>
    <w:rsid w:val="002D0CB7"/>
    <w:rsid w:val="002D4A5A"/>
    <w:rsid w:val="002E08FD"/>
    <w:rsid w:val="002E1776"/>
    <w:rsid w:val="002E68CA"/>
    <w:rsid w:val="002F6538"/>
    <w:rsid w:val="002F763C"/>
    <w:rsid w:val="002F7E70"/>
    <w:rsid w:val="003127C8"/>
    <w:rsid w:val="00326D0F"/>
    <w:rsid w:val="00330775"/>
    <w:rsid w:val="00333A23"/>
    <w:rsid w:val="00337122"/>
    <w:rsid w:val="00345DFA"/>
    <w:rsid w:val="00356B65"/>
    <w:rsid w:val="003673A3"/>
    <w:rsid w:val="0037060E"/>
    <w:rsid w:val="00373B0A"/>
    <w:rsid w:val="00380283"/>
    <w:rsid w:val="003A143A"/>
    <w:rsid w:val="003A3C42"/>
    <w:rsid w:val="003B3F6F"/>
    <w:rsid w:val="003B5C04"/>
    <w:rsid w:val="003C4141"/>
    <w:rsid w:val="003D2EED"/>
    <w:rsid w:val="003D3281"/>
    <w:rsid w:val="003E3DF0"/>
    <w:rsid w:val="003E644C"/>
    <w:rsid w:val="003F1D4E"/>
    <w:rsid w:val="003F3C7B"/>
    <w:rsid w:val="0041735A"/>
    <w:rsid w:val="004273EB"/>
    <w:rsid w:val="00434FE1"/>
    <w:rsid w:val="00445560"/>
    <w:rsid w:val="0044660A"/>
    <w:rsid w:val="004726C0"/>
    <w:rsid w:val="004804C2"/>
    <w:rsid w:val="004A0BD6"/>
    <w:rsid w:val="004B7055"/>
    <w:rsid w:val="004C6C58"/>
    <w:rsid w:val="004D3159"/>
    <w:rsid w:val="004E698C"/>
    <w:rsid w:val="004F0706"/>
    <w:rsid w:val="004F2F61"/>
    <w:rsid w:val="004F5815"/>
    <w:rsid w:val="004F790A"/>
    <w:rsid w:val="0050103B"/>
    <w:rsid w:val="00502537"/>
    <w:rsid w:val="00525D72"/>
    <w:rsid w:val="00526299"/>
    <w:rsid w:val="00531CF0"/>
    <w:rsid w:val="00533C5B"/>
    <w:rsid w:val="0054013F"/>
    <w:rsid w:val="005465D5"/>
    <w:rsid w:val="00552120"/>
    <w:rsid w:val="0056218B"/>
    <w:rsid w:val="0056673F"/>
    <w:rsid w:val="00574C19"/>
    <w:rsid w:val="0059300C"/>
    <w:rsid w:val="00596194"/>
    <w:rsid w:val="00596DC1"/>
    <w:rsid w:val="00597880"/>
    <w:rsid w:val="005A23AB"/>
    <w:rsid w:val="005A2A18"/>
    <w:rsid w:val="005D4070"/>
    <w:rsid w:val="005E4E65"/>
    <w:rsid w:val="005E6E9B"/>
    <w:rsid w:val="005E7834"/>
    <w:rsid w:val="005E7973"/>
    <w:rsid w:val="005F0E81"/>
    <w:rsid w:val="00601B59"/>
    <w:rsid w:val="006028DF"/>
    <w:rsid w:val="0062392E"/>
    <w:rsid w:val="00626745"/>
    <w:rsid w:val="00627A7D"/>
    <w:rsid w:val="006454F7"/>
    <w:rsid w:val="006471AD"/>
    <w:rsid w:val="00654E35"/>
    <w:rsid w:val="006573F0"/>
    <w:rsid w:val="006713CF"/>
    <w:rsid w:val="00674844"/>
    <w:rsid w:val="00681AC2"/>
    <w:rsid w:val="00686E68"/>
    <w:rsid w:val="006909DB"/>
    <w:rsid w:val="0069158F"/>
    <w:rsid w:val="006951A5"/>
    <w:rsid w:val="006B0B3B"/>
    <w:rsid w:val="006D2651"/>
    <w:rsid w:val="006D58B3"/>
    <w:rsid w:val="006D6DFE"/>
    <w:rsid w:val="006E05EB"/>
    <w:rsid w:val="006E09B2"/>
    <w:rsid w:val="006E1E75"/>
    <w:rsid w:val="006F630F"/>
    <w:rsid w:val="00705950"/>
    <w:rsid w:val="0072372F"/>
    <w:rsid w:val="00744565"/>
    <w:rsid w:val="0075364F"/>
    <w:rsid w:val="007546C5"/>
    <w:rsid w:val="0075474D"/>
    <w:rsid w:val="007550B2"/>
    <w:rsid w:val="00763C62"/>
    <w:rsid w:val="0077489D"/>
    <w:rsid w:val="00777683"/>
    <w:rsid w:val="007841E4"/>
    <w:rsid w:val="007850F4"/>
    <w:rsid w:val="00791174"/>
    <w:rsid w:val="007917FC"/>
    <w:rsid w:val="00793533"/>
    <w:rsid w:val="007A663B"/>
    <w:rsid w:val="007A75D0"/>
    <w:rsid w:val="007B7CE5"/>
    <w:rsid w:val="007D1EC5"/>
    <w:rsid w:val="007D3589"/>
    <w:rsid w:val="007E5E64"/>
    <w:rsid w:val="007E6CDA"/>
    <w:rsid w:val="007F555A"/>
    <w:rsid w:val="00817D68"/>
    <w:rsid w:val="00835DF1"/>
    <w:rsid w:val="008436B1"/>
    <w:rsid w:val="00844D3B"/>
    <w:rsid w:val="008761B7"/>
    <w:rsid w:val="00884E11"/>
    <w:rsid w:val="00886E4D"/>
    <w:rsid w:val="00890D6B"/>
    <w:rsid w:val="00891D7C"/>
    <w:rsid w:val="00892B53"/>
    <w:rsid w:val="00896A27"/>
    <w:rsid w:val="008A0849"/>
    <w:rsid w:val="008A3700"/>
    <w:rsid w:val="008A3DD5"/>
    <w:rsid w:val="008A693A"/>
    <w:rsid w:val="008B1096"/>
    <w:rsid w:val="008B47FC"/>
    <w:rsid w:val="008B6A1C"/>
    <w:rsid w:val="008E1C3E"/>
    <w:rsid w:val="008F21DE"/>
    <w:rsid w:val="008F392B"/>
    <w:rsid w:val="00907055"/>
    <w:rsid w:val="00911A42"/>
    <w:rsid w:val="00927F89"/>
    <w:rsid w:val="00933746"/>
    <w:rsid w:val="009428BC"/>
    <w:rsid w:val="009432C6"/>
    <w:rsid w:val="009505AB"/>
    <w:rsid w:val="0095106B"/>
    <w:rsid w:val="009771FD"/>
    <w:rsid w:val="009926C2"/>
    <w:rsid w:val="00994C75"/>
    <w:rsid w:val="0099563A"/>
    <w:rsid w:val="009A358E"/>
    <w:rsid w:val="009B00F2"/>
    <w:rsid w:val="009B154B"/>
    <w:rsid w:val="009B3BDE"/>
    <w:rsid w:val="009D1D24"/>
    <w:rsid w:val="009E555C"/>
    <w:rsid w:val="009E719A"/>
    <w:rsid w:val="009F11E3"/>
    <w:rsid w:val="009F37B7"/>
    <w:rsid w:val="009F57A5"/>
    <w:rsid w:val="00A15F11"/>
    <w:rsid w:val="00A169E7"/>
    <w:rsid w:val="00A2440E"/>
    <w:rsid w:val="00A24AC1"/>
    <w:rsid w:val="00A36AB2"/>
    <w:rsid w:val="00A4602C"/>
    <w:rsid w:val="00A461A2"/>
    <w:rsid w:val="00A57F33"/>
    <w:rsid w:val="00A662E4"/>
    <w:rsid w:val="00A83569"/>
    <w:rsid w:val="00A91E87"/>
    <w:rsid w:val="00A94847"/>
    <w:rsid w:val="00AA03A7"/>
    <w:rsid w:val="00AA3D70"/>
    <w:rsid w:val="00AB5696"/>
    <w:rsid w:val="00AB5F88"/>
    <w:rsid w:val="00AC1B9D"/>
    <w:rsid w:val="00AC1DD2"/>
    <w:rsid w:val="00AC286A"/>
    <w:rsid w:val="00AC79E8"/>
    <w:rsid w:val="00AD2488"/>
    <w:rsid w:val="00AE05D6"/>
    <w:rsid w:val="00AE6949"/>
    <w:rsid w:val="00AF3A86"/>
    <w:rsid w:val="00AF5468"/>
    <w:rsid w:val="00B0065C"/>
    <w:rsid w:val="00B02965"/>
    <w:rsid w:val="00B124E7"/>
    <w:rsid w:val="00B13D7B"/>
    <w:rsid w:val="00B16B0B"/>
    <w:rsid w:val="00B22728"/>
    <w:rsid w:val="00B23432"/>
    <w:rsid w:val="00B273C2"/>
    <w:rsid w:val="00B27C83"/>
    <w:rsid w:val="00B32FD7"/>
    <w:rsid w:val="00B33CBE"/>
    <w:rsid w:val="00B56291"/>
    <w:rsid w:val="00B627BB"/>
    <w:rsid w:val="00B64B0D"/>
    <w:rsid w:val="00B83FFD"/>
    <w:rsid w:val="00B858F6"/>
    <w:rsid w:val="00B90FF9"/>
    <w:rsid w:val="00BB7986"/>
    <w:rsid w:val="00BE0776"/>
    <w:rsid w:val="00BE1338"/>
    <w:rsid w:val="00BE6A32"/>
    <w:rsid w:val="00BE798F"/>
    <w:rsid w:val="00C0470A"/>
    <w:rsid w:val="00C05B60"/>
    <w:rsid w:val="00C15171"/>
    <w:rsid w:val="00C226F4"/>
    <w:rsid w:val="00C245C3"/>
    <w:rsid w:val="00C2713C"/>
    <w:rsid w:val="00C30F74"/>
    <w:rsid w:val="00C435A3"/>
    <w:rsid w:val="00C43AAA"/>
    <w:rsid w:val="00C47C13"/>
    <w:rsid w:val="00C51164"/>
    <w:rsid w:val="00C542E1"/>
    <w:rsid w:val="00C55A69"/>
    <w:rsid w:val="00C60635"/>
    <w:rsid w:val="00C6219E"/>
    <w:rsid w:val="00C629DA"/>
    <w:rsid w:val="00C6312A"/>
    <w:rsid w:val="00C77A2B"/>
    <w:rsid w:val="00C809CF"/>
    <w:rsid w:val="00C8650E"/>
    <w:rsid w:val="00C91C5F"/>
    <w:rsid w:val="00C972DE"/>
    <w:rsid w:val="00CA1B49"/>
    <w:rsid w:val="00CA58A9"/>
    <w:rsid w:val="00CA78CE"/>
    <w:rsid w:val="00CB26C8"/>
    <w:rsid w:val="00CB311E"/>
    <w:rsid w:val="00CB6746"/>
    <w:rsid w:val="00CE47EE"/>
    <w:rsid w:val="00CE5226"/>
    <w:rsid w:val="00CE7C21"/>
    <w:rsid w:val="00CF32F4"/>
    <w:rsid w:val="00D0453D"/>
    <w:rsid w:val="00D16850"/>
    <w:rsid w:val="00D333F1"/>
    <w:rsid w:val="00D358ED"/>
    <w:rsid w:val="00D4484D"/>
    <w:rsid w:val="00D44A95"/>
    <w:rsid w:val="00D457BB"/>
    <w:rsid w:val="00D60193"/>
    <w:rsid w:val="00D70185"/>
    <w:rsid w:val="00D70C0B"/>
    <w:rsid w:val="00D767B5"/>
    <w:rsid w:val="00D8092D"/>
    <w:rsid w:val="00D81916"/>
    <w:rsid w:val="00D91EA5"/>
    <w:rsid w:val="00DA1251"/>
    <w:rsid w:val="00DA1BD1"/>
    <w:rsid w:val="00DB0DA2"/>
    <w:rsid w:val="00DD51E6"/>
    <w:rsid w:val="00DE01EB"/>
    <w:rsid w:val="00DE4FAE"/>
    <w:rsid w:val="00DE76FA"/>
    <w:rsid w:val="00DF11DF"/>
    <w:rsid w:val="00E0299C"/>
    <w:rsid w:val="00E262C9"/>
    <w:rsid w:val="00E2697C"/>
    <w:rsid w:val="00E35C00"/>
    <w:rsid w:val="00E47121"/>
    <w:rsid w:val="00E52A72"/>
    <w:rsid w:val="00E57893"/>
    <w:rsid w:val="00E60FB8"/>
    <w:rsid w:val="00E628B0"/>
    <w:rsid w:val="00E72B69"/>
    <w:rsid w:val="00E77F84"/>
    <w:rsid w:val="00E87AE0"/>
    <w:rsid w:val="00E93D11"/>
    <w:rsid w:val="00EA62D8"/>
    <w:rsid w:val="00EC2B5E"/>
    <w:rsid w:val="00EC6520"/>
    <w:rsid w:val="00EC6FC7"/>
    <w:rsid w:val="00ED187B"/>
    <w:rsid w:val="00ED1D55"/>
    <w:rsid w:val="00ED408E"/>
    <w:rsid w:val="00EF5AAE"/>
    <w:rsid w:val="00F034FF"/>
    <w:rsid w:val="00F05331"/>
    <w:rsid w:val="00F15AF3"/>
    <w:rsid w:val="00F2090A"/>
    <w:rsid w:val="00F213D6"/>
    <w:rsid w:val="00F21A02"/>
    <w:rsid w:val="00F24C83"/>
    <w:rsid w:val="00F26E2F"/>
    <w:rsid w:val="00F272ED"/>
    <w:rsid w:val="00F40060"/>
    <w:rsid w:val="00F41BD7"/>
    <w:rsid w:val="00F41D19"/>
    <w:rsid w:val="00F45112"/>
    <w:rsid w:val="00F45429"/>
    <w:rsid w:val="00F513C0"/>
    <w:rsid w:val="00F52DD5"/>
    <w:rsid w:val="00F55063"/>
    <w:rsid w:val="00F57FA3"/>
    <w:rsid w:val="00F67F43"/>
    <w:rsid w:val="00F70D18"/>
    <w:rsid w:val="00F7306D"/>
    <w:rsid w:val="00F93C4E"/>
    <w:rsid w:val="00F96049"/>
    <w:rsid w:val="00FA4727"/>
    <w:rsid w:val="00FA56CE"/>
    <w:rsid w:val="00FB37EF"/>
    <w:rsid w:val="00FB4494"/>
    <w:rsid w:val="00FB7CAC"/>
    <w:rsid w:val="00FC5449"/>
    <w:rsid w:val="00FD0FA2"/>
    <w:rsid w:val="00FF1CE4"/>
    <w:rsid w:val="00FF2039"/>
    <w:rsid w:val="00FF2BF8"/>
    <w:rsid w:val="00FF3E8A"/>
    <w:rsid w:val="00FF717A"/>
    <w:rsid w:val="00FF75EF"/>
    <w:rsid w:val="025A05C7"/>
    <w:rsid w:val="05DEBA00"/>
    <w:rsid w:val="08BDA2D9"/>
    <w:rsid w:val="0C52ADDB"/>
    <w:rsid w:val="0D3524B6"/>
    <w:rsid w:val="0D8C3C18"/>
    <w:rsid w:val="0EC63734"/>
    <w:rsid w:val="102BE8E9"/>
    <w:rsid w:val="104B433B"/>
    <w:rsid w:val="147C96A1"/>
    <w:rsid w:val="1495A130"/>
    <w:rsid w:val="14C63C54"/>
    <w:rsid w:val="14E24023"/>
    <w:rsid w:val="155C1DD6"/>
    <w:rsid w:val="155EBC1B"/>
    <w:rsid w:val="15F58C63"/>
    <w:rsid w:val="18E659D2"/>
    <w:rsid w:val="1C69203F"/>
    <w:rsid w:val="1C9FA037"/>
    <w:rsid w:val="20739427"/>
    <w:rsid w:val="228EC55A"/>
    <w:rsid w:val="22ABB16E"/>
    <w:rsid w:val="23D84CD2"/>
    <w:rsid w:val="28A1679E"/>
    <w:rsid w:val="28C9A57B"/>
    <w:rsid w:val="2D2A5C54"/>
    <w:rsid w:val="2FB71C0D"/>
    <w:rsid w:val="2FE57A19"/>
    <w:rsid w:val="3317CD50"/>
    <w:rsid w:val="3714FC4E"/>
    <w:rsid w:val="3A024599"/>
    <w:rsid w:val="3BD0EA1A"/>
    <w:rsid w:val="40995B18"/>
    <w:rsid w:val="4508C18A"/>
    <w:rsid w:val="472859E4"/>
    <w:rsid w:val="476AD7EC"/>
    <w:rsid w:val="48AB6892"/>
    <w:rsid w:val="49A582F3"/>
    <w:rsid w:val="4EC24A68"/>
    <w:rsid w:val="4FED606A"/>
    <w:rsid w:val="53CE306D"/>
    <w:rsid w:val="5538D399"/>
    <w:rsid w:val="567E8CBA"/>
    <w:rsid w:val="571E90C5"/>
    <w:rsid w:val="582603AD"/>
    <w:rsid w:val="5D2A104C"/>
    <w:rsid w:val="5E51A433"/>
    <w:rsid w:val="632FA7DB"/>
    <w:rsid w:val="65942804"/>
    <w:rsid w:val="696D109D"/>
    <w:rsid w:val="6A9BC878"/>
    <w:rsid w:val="6D6B8CB9"/>
    <w:rsid w:val="6E379447"/>
    <w:rsid w:val="6FEFEC43"/>
    <w:rsid w:val="7178B8B5"/>
    <w:rsid w:val="7294365B"/>
    <w:rsid w:val="76690CEA"/>
    <w:rsid w:val="7A62DA03"/>
    <w:rsid w:val="7D0B4BD8"/>
    <w:rsid w:val="7D93F92D"/>
    <w:rsid w:val="7F56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E9CEE56"/>
  <w15:chartTrackingRefBased/>
  <w15:docId w15:val="{774B4E45-59E9-4B10-8ABB-951A601A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ascii="Calibri" w:eastAsia="Calibri" w:hAnsi="Calibri" w:cs="Calibri"/>
      <w:lang w:eastAsia="zh-CN"/>
    </w:rPr>
  </w:style>
  <w:style w:type="paragraph" w:styleId="Ttulo1">
    <w:name w:val="heading 1"/>
    <w:basedOn w:val="Encabezado5"/>
    <w:next w:val="Textoindependiente"/>
    <w:qFormat/>
    <w:pPr>
      <w:numPr>
        <w:numId w:val="25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Encabezado5"/>
    <w:next w:val="Textoindependiente"/>
    <w:qFormat/>
    <w:pPr>
      <w:numPr>
        <w:ilvl w:val="1"/>
        <w:numId w:val="25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Encabezado5"/>
    <w:next w:val="Textoindependiente"/>
    <w:qFormat/>
    <w:pPr>
      <w:numPr>
        <w:ilvl w:val="2"/>
        <w:numId w:val="25"/>
      </w:numPr>
      <w:spacing w:before="1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B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B6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B6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Fuentedeprrafopredeter8">
    <w:name w:val="Fuente de párrafo predeter.8"/>
  </w:style>
  <w:style w:type="character" w:customStyle="1" w:styleId="Fuentedeprrafopredeter7">
    <w:name w:val="Fuente de párrafo predeter.7"/>
  </w:style>
  <w:style w:type="character" w:customStyle="1" w:styleId="Fuentedeprrafopredeter6">
    <w:name w:val="Fuente de párrafo predeter.6"/>
  </w:style>
  <w:style w:type="character" w:customStyle="1" w:styleId="Fuentedeprrafopredeter5">
    <w:name w:val="Fuente de párrafo predeter.5"/>
  </w:style>
  <w:style w:type="character" w:customStyle="1" w:styleId="Fuentedeprrafopredeter4">
    <w:name w:val="Fuente de párrafo predeter.4"/>
  </w:style>
  <w:style w:type="character" w:customStyle="1" w:styleId="Fuentedeprrafopredeter3">
    <w:name w:val="Fuente de párrafo predeter.3"/>
  </w:style>
  <w:style w:type="character" w:customStyle="1" w:styleId="Fuentedeprrafopredeter2">
    <w:name w:val="Fuente de párrafo predeter.2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Calibri" w:hAnsi="Arial" w:cs="Arial"/>
      <w:b/>
      <w:bCs/>
      <w:sz w:val="24"/>
      <w:szCs w:val="24"/>
      <w:lang w:val="es-ES"/>
    </w:rPr>
  </w:style>
  <w:style w:type="character" w:customStyle="1" w:styleId="EncabezadoCar">
    <w:name w:val="Encabezado Car"/>
    <w:rPr>
      <w:rFonts w:ascii="Calibri" w:eastAsia="Times New Roman" w:hAnsi="Calibri" w:cs="Times New Roman"/>
    </w:rPr>
  </w:style>
  <w:style w:type="character" w:customStyle="1" w:styleId="PiedepginaCar">
    <w:name w:val="Pie de página Car"/>
    <w:rPr>
      <w:rFonts w:ascii="Calibri" w:eastAsia="Times New Roman" w:hAnsi="Calibri" w:cs="Times New Roman"/>
    </w:rPr>
  </w:style>
  <w:style w:type="character" w:customStyle="1" w:styleId="TextodegloboCar">
    <w:name w:val="Texto de globo Car"/>
    <w:rPr>
      <w:rFonts w:ascii="Tahoma" w:eastAsia="Times New Roman" w:hAnsi="Tahoma" w:cs="Tahoma"/>
      <w:sz w:val="16"/>
      <w:szCs w:val="16"/>
    </w:rPr>
  </w:style>
  <w:style w:type="paragraph" w:customStyle="1" w:styleId="Encabezado7">
    <w:name w:val="Encabezado7"/>
    <w:basedOn w:val="Encabezado6"/>
    <w:next w:val="Textoindependiente"/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Encabezado5">
    <w:name w:val="Encabezado5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Encabezado6">
    <w:name w:val="Encabezado6"/>
    <w:basedOn w:val="Encabezado5"/>
    <w:next w:val="Textoindependiente"/>
    <w:pPr>
      <w:jc w:val="center"/>
    </w:pPr>
    <w:rPr>
      <w:b/>
      <w:bCs/>
      <w:sz w:val="56"/>
      <w:szCs w:val="56"/>
    </w:rPr>
  </w:style>
  <w:style w:type="paragraph" w:customStyle="1" w:styleId="Epgrafe">
    <w:name w:val="Epígrafe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pgrafe5">
    <w:name w:val="Epígrafe5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4">
    <w:name w:val="Encabezado4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4">
    <w:name w:val="Epígrafe4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3">
    <w:name w:val="Epígrafe3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2">
    <w:name w:val="Epígrafe2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1">
    <w:name w:val="Epígrafe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ormal1">
    <w:name w:val="Normal1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zh-CN"/>
    </w:rPr>
  </w:style>
  <w:style w:type="paragraph" w:customStyle="1" w:styleId="Ttulo21">
    <w:name w:val="Título 21"/>
    <w:basedOn w:val="Normal1"/>
    <w:next w:val="Normal1"/>
    <w:pPr>
      <w:keepNext/>
      <w:numPr>
        <w:numId w:val="26"/>
      </w:numPr>
      <w:spacing w:after="0" w:line="100" w:lineRule="atLeast"/>
    </w:pPr>
    <w:rPr>
      <w:rFonts w:ascii="Arial" w:eastAsia="Calibri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1"/>
    <w:pPr>
      <w:tabs>
        <w:tab w:val="center" w:pos="4419"/>
        <w:tab w:val="right" w:pos="8838"/>
      </w:tabs>
      <w:spacing w:after="0" w:line="100" w:lineRule="atLeast"/>
    </w:p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after="0" w:line="100" w:lineRule="atLeast"/>
    </w:pPr>
  </w:style>
  <w:style w:type="paragraph" w:styleId="Textodeglobo">
    <w:name w:val="Balloon Text"/>
    <w:basedOn w:val="Normal1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Cita">
    <w:name w:val="Quote"/>
    <w:basedOn w:val="Normal"/>
    <w:qFormat/>
    <w:pPr>
      <w:spacing w:after="283"/>
      <w:ind w:left="567" w:right="567"/>
    </w:pPr>
  </w:style>
  <w:style w:type="paragraph" w:styleId="Subttulo">
    <w:name w:val="Subtitle"/>
    <w:basedOn w:val="Encabezado5"/>
    <w:next w:val="Textoindependiente"/>
    <w:qFormat/>
    <w:pPr>
      <w:spacing w:before="60"/>
      <w:jc w:val="center"/>
    </w:pPr>
    <w:rPr>
      <w:sz w:val="36"/>
      <w:szCs w:val="36"/>
    </w:rPr>
  </w:style>
  <w:style w:type="paragraph" w:styleId="Ttulo">
    <w:name w:val="Title"/>
    <w:basedOn w:val="Encabezado7"/>
    <w:next w:val="Textoindependiente"/>
    <w:qFormat/>
  </w:style>
  <w:style w:type="table" w:styleId="Tablaconcuadrcula">
    <w:name w:val="Table Grid"/>
    <w:basedOn w:val="Tablanormal"/>
    <w:uiPriority w:val="39"/>
    <w:rsid w:val="00784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B0956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0956"/>
    <w:pPr>
      <w:widowControl w:val="0"/>
      <w:suppressAutoHyphens w:val="0"/>
      <w:autoSpaceDE w:val="0"/>
      <w:autoSpaceDN w:val="0"/>
      <w:spacing w:line="240" w:lineRule="auto"/>
    </w:pPr>
    <w:rPr>
      <w:sz w:val="22"/>
      <w:szCs w:val="22"/>
      <w:lang w:val="es-ES" w:eastAsia="es-ES" w:bidi="es-ES"/>
    </w:rPr>
  </w:style>
  <w:style w:type="paragraph" w:styleId="NormalWeb">
    <w:name w:val="Normal (Web)"/>
    <w:basedOn w:val="Normal"/>
    <w:uiPriority w:val="99"/>
    <w:unhideWhenUsed/>
    <w:rsid w:val="00A461A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7536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5364F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5364F"/>
    <w:rPr>
      <w:rFonts w:ascii="Calibri" w:eastAsia="Calibri" w:hAnsi="Calibri" w:cs="Calibri"/>
      <w:lang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36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364F"/>
    <w:rPr>
      <w:rFonts w:ascii="Calibri" w:eastAsia="Calibri" w:hAnsi="Calibri" w:cs="Calibri"/>
      <w:b/>
      <w:bCs/>
      <w:lang w:eastAsia="zh-CN"/>
    </w:rPr>
  </w:style>
  <w:style w:type="character" w:customStyle="1" w:styleId="normaltextrun">
    <w:name w:val="normaltextrun"/>
    <w:basedOn w:val="Fuentedeprrafopredeter"/>
    <w:rsid w:val="00114978"/>
  </w:style>
  <w:style w:type="character" w:customStyle="1" w:styleId="eop">
    <w:name w:val="eop"/>
    <w:basedOn w:val="Fuentedeprrafopredeter"/>
    <w:rsid w:val="00114978"/>
  </w:style>
  <w:style w:type="character" w:customStyle="1" w:styleId="Ttulo4Car">
    <w:name w:val="Título 4 Car"/>
    <w:basedOn w:val="Fuentedeprrafopredeter"/>
    <w:link w:val="Ttulo4"/>
    <w:uiPriority w:val="9"/>
    <w:semiHidden/>
    <w:rsid w:val="00E72B69"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B69"/>
    <w:rPr>
      <w:rFonts w:asciiTheme="majorHAnsi" w:eastAsiaTheme="majorEastAsia" w:hAnsiTheme="majorHAnsi" w:cstheme="majorBidi"/>
      <w:color w:val="2E74B5" w:themeColor="accent1" w:themeShade="BF"/>
      <w:lang w:eastAsia="zh-C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B69"/>
    <w:rPr>
      <w:rFonts w:asciiTheme="majorHAnsi" w:eastAsiaTheme="majorEastAsia" w:hAnsiTheme="majorHAnsi" w:cstheme="majorBidi"/>
      <w:i/>
      <w:iCs/>
      <w:color w:val="1F4D78" w:themeColor="accent1" w:themeShade="7F"/>
      <w:lang w:eastAsia="zh-CN"/>
    </w:rPr>
  </w:style>
  <w:style w:type="paragraph" w:styleId="Prrafodelista">
    <w:name w:val="List Paragraph"/>
    <w:basedOn w:val="Normal"/>
    <w:uiPriority w:val="34"/>
    <w:qFormat/>
    <w:rsid w:val="0041735A"/>
    <w:pPr>
      <w:ind w:left="720"/>
      <w:contextualSpacing/>
    </w:pPr>
  </w:style>
  <w:style w:type="paragraph" w:styleId="Revisin">
    <w:name w:val="Revision"/>
    <w:hidden/>
    <w:uiPriority w:val="99"/>
    <w:semiHidden/>
    <w:rsid w:val="00FB7CAC"/>
    <w:rPr>
      <w:rFonts w:ascii="Calibri" w:eastAsia="Calibri" w:hAnsi="Calibri" w:cs="Calibri"/>
      <w:lang w:eastAsia="zh-CN"/>
    </w:rPr>
  </w:style>
  <w:style w:type="character" w:styleId="Textodelmarcadordeposicin">
    <w:name w:val="Placeholder Text"/>
    <w:basedOn w:val="Fuentedeprrafopredeter"/>
    <w:uiPriority w:val="99"/>
    <w:semiHidden/>
    <w:rsid w:val="004E69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CRETARIA%20GENERAL\GESTOR%20CALIDAD\FERRAN\DOCUMENTOS\FORMATOS\4231000-%20FT-23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45B2F949764F08B272B3EC08ADF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00EB8-3587-463C-98BD-8FEE82DFB7E0}"/>
      </w:docPartPr>
      <w:docPartBody>
        <w:p w:rsidR="008B30CA" w:rsidRDefault="00017FC6" w:rsidP="00017FC6">
          <w:pPr>
            <w:pStyle w:val="1345B2F949764F08B272B3EC08ADF4C84"/>
          </w:pPr>
          <w:r>
            <w:rPr>
              <w:rStyle w:val="Textodelmarcadordeposicin"/>
            </w:rPr>
            <w:t>Introduzca el nombre del equipo</w:t>
          </w:r>
        </w:p>
      </w:docPartBody>
    </w:docPart>
    <w:docPart>
      <w:docPartPr>
        <w:name w:val="9255F3C318894EAFAF21D9DE7B94A2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74FE0-398E-4DE7-B38B-2D7DFF8E3962}"/>
      </w:docPartPr>
      <w:docPartBody>
        <w:p w:rsidR="008B30CA" w:rsidRDefault="00017FC6" w:rsidP="00017FC6">
          <w:pPr>
            <w:pStyle w:val="9255F3C318894EAFAF21D9DE7B94A2134"/>
          </w:pPr>
          <w:r>
            <w:rPr>
              <w:rStyle w:val="Textodelmarcadordeposicin"/>
            </w:rPr>
            <w:t>Introduzca el programa académico de cada integrante en el mismo orden de la pregunta 3</w:t>
          </w:r>
          <w:r w:rsidRPr="002122A3">
            <w:rPr>
              <w:rStyle w:val="Textodelmarcadordeposicin"/>
            </w:rPr>
            <w:t>.</w:t>
          </w:r>
          <w:r>
            <w:rPr>
              <w:rStyle w:val="Textodelmarcadordeposicin"/>
            </w:rPr>
            <w:t xml:space="preserve"> (</w:t>
          </w:r>
          <w:r w:rsidRPr="00236A93">
            <w:rPr>
              <w:rStyle w:val="Textodelmarcadordeposicin"/>
              <w:i/>
              <w:iCs/>
            </w:rPr>
            <w:t>Shift+Enter para agregar un nuevo integrante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24D66FE35F6B444F8DC6CC69392EE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3F575-E419-441B-BF2C-49E3889EBE5D}"/>
      </w:docPartPr>
      <w:docPartBody>
        <w:p w:rsidR="008B30CA" w:rsidRDefault="00017FC6" w:rsidP="00017FC6">
          <w:pPr>
            <w:pStyle w:val="24D66FE35F6B444F8DC6CC69392EE1C34"/>
          </w:pPr>
          <w:r>
            <w:rPr>
              <w:rStyle w:val="Textodelmarcadordeposicin"/>
            </w:rPr>
            <w:t>Introduzca el correo electrónico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3A0B237B66E543FCB8B66C2B2CD8F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9EA71-9A1E-462E-BF67-B24C14DDB70D}"/>
      </w:docPartPr>
      <w:docPartBody>
        <w:p w:rsidR="008B30CA" w:rsidRDefault="00017FC6" w:rsidP="00017FC6">
          <w:pPr>
            <w:pStyle w:val="3A0B237B66E543FCB8B66C2B2CD8F6954"/>
          </w:pPr>
          <w:r w:rsidRPr="00373B0A">
            <w:rPr>
              <w:rStyle w:val="Textodelmarcadordeposicin"/>
            </w:rPr>
            <w:t>Describa de manera clara y concreta el problema que desea analizar.</w:t>
          </w:r>
        </w:p>
      </w:docPartBody>
    </w:docPart>
    <w:docPart>
      <w:docPartPr>
        <w:name w:val="744AE53A74EF42B29D02B0026B75B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8C1651-5205-4038-802B-FC198CDEF95F}"/>
      </w:docPartPr>
      <w:docPartBody>
        <w:p w:rsidR="008B30CA" w:rsidRDefault="00017FC6" w:rsidP="00017FC6">
          <w:pPr>
            <w:pStyle w:val="744AE53A74EF42B29D02B0026B75B6B24"/>
          </w:pPr>
          <w:r w:rsidRPr="00F55063">
            <w:rPr>
              <w:rStyle w:val="Textodelmarcadordeposicin"/>
            </w:rPr>
            <w:t>¿Por qué es relevante analizar este problema? ¿A quién afecta?</w:t>
          </w:r>
        </w:p>
      </w:docPartBody>
    </w:docPart>
    <w:docPart>
      <w:docPartPr>
        <w:name w:val="4BFA472B9A274F76AA71A74ED1B68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2D529-07CF-4709-9108-6967ABCEEF77}"/>
      </w:docPartPr>
      <w:docPartBody>
        <w:p w:rsidR="008B30CA" w:rsidRDefault="00017FC6" w:rsidP="00017FC6">
          <w:pPr>
            <w:pStyle w:val="4BFA472B9A274F76AA71A74ED1B6859F4"/>
          </w:pPr>
          <w:r w:rsidRPr="00F55063">
            <w:rPr>
              <w:rStyle w:val="Textodelmarcadordeposicin"/>
            </w:rPr>
            <w:t>Indique el alcance del problema (territorial, poblacional o temporal).</w:t>
          </w:r>
        </w:p>
      </w:docPartBody>
    </w:docPart>
    <w:docPart>
      <w:docPartPr>
        <w:name w:val="C7F55D375B9B478FA20DF16FC8318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46FF9-87D4-4318-9FD4-B37D1D9E308B}"/>
      </w:docPartPr>
      <w:docPartBody>
        <w:p w:rsidR="008B30CA" w:rsidRDefault="00017FC6" w:rsidP="00017FC6">
          <w:pPr>
            <w:pStyle w:val="C7F55D375B9B478FA20DF16FC8318D0F4"/>
          </w:pPr>
          <w:r w:rsidRPr="00F55063">
            <w:rPr>
              <w:rStyle w:val="Textodelmarcadordeposicin"/>
            </w:rPr>
            <w:t>Formule la pregunta principal que guiará su ejercicio.</w:t>
          </w:r>
        </w:p>
      </w:docPartBody>
    </w:docPart>
    <w:docPart>
      <w:docPartPr>
        <w:name w:val="FD0B34162EED4C69B8AD09728ECF6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9F3DC-A682-4166-BF01-AD1C57CA9C35}"/>
      </w:docPartPr>
      <w:docPartBody>
        <w:p w:rsidR="008B30CA" w:rsidRDefault="00017FC6" w:rsidP="00017FC6">
          <w:pPr>
            <w:pStyle w:val="FD0B34162EED4C69B8AD09728ECF61944"/>
          </w:pPr>
          <w:r w:rsidRPr="00081722">
            <w:rPr>
              <w:rStyle w:val="Textodelmarcadordeposicin"/>
            </w:rPr>
            <w:t>¿Cuál es la relación o explicación que esperan encontrar en los datos?</w:t>
          </w:r>
        </w:p>
      </w:docPartBody>
    </w:docPart>
    <w:docPart>
      <w:docPartPr>
        <w:name w:val="60B896A256954A3A8E5BE9619657C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529B2-324D-49EC-90DA-D432C73C0185}"/>
      </w:docPartPr>
      <w:docPartBody>
        <w:p w:rsidR="008B30CA" w:rsidRDefault="00017FC6" w:rsidP="00017FC6">
          <w:pPr>
            <w:pStyle w:val="60B896A256954A3A8E5BE9619657CCDB4"/>
          </w:pPr>
          <w:r w:rsidRPr="007546C5">
            <w:rPr>
              <w:rStyle w:val="Textodelmarcadordeposicin"/>
            </w:rPr>
            <w:t>Indique nombre del dataset y entidad fuente.</w:t>
          </w:r>
          <w:r>
            <w:rPr>
              <w:rStyle w:val="Textodelmarcadordeposicin"/>
            </w:rPr>
            <w:t xml:space="preserve"> (</w:t>
          </w:r>
          <w:r w:rsidRPr="00236A93">
            <w:rPr>
              <w:rStyle w:val="Textodelmarcadordeposicin"/>
              <w:i/>
              <w:iCs/>
            </w:rPr>
            <w:t xml:space="preserve">Shift+Enter para agregar </w:t>
          </w:r>
          <w:r>
            <w:rPr>
              <w:rStyle w:val="Textodelmarcadordeposicin"/>
              <w:i/>
              <w:iCs/>
            </w:rPr>
            <w:t>una nueva línea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6F0B02633A3C499591862D380B98A7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90B60-FA20-4337-A864-41DB39400E3A}"/>
      </w:docPartPr>
      <w:docPartBody>
        <w:p w:rsidR="008B30CA" w:rsidRDefault="00017FC6" w:rsidP="00017FC6">
          <w:pPr>
            <w:pStyle w:val="6F0B02633A3C499591862D380B98A7374"/>
          </w:pPr>
          <w:r w:rsidRPr="00D8092D">
            <w:rPr>
              <w:rStyle w:val="Textodelmarcadordeposicin"/>
            </w:rPr>
            <w:t xml:space="preserve">Indique </w:t>
          </w:r>
          <w:r>
            <w:rPr>
              <w:rStyle w:val="Textodelmarcadordeposicin"/>
            </w:rPr>
            <w:t xml:space="preserve">el enlace de los </w:t>
          </w:r>
          <w:r w:rsidRPr="00D8092D">
            <w:rPr>
              <w:rStyle w:val="Textodelmarcadordeposicin"/>
            </w:rPr>
            <w:t>dataset</w:t>
          </w:r>
          <w:r>
            <w:rPr>
              <w:rStyle w:val="Textodelmarcadordeposicin"/>
            </w:rPr>
            <w:t>s si aplica</w:t>
          </w:r>
          <w:r w:rsidRPr="00D8092D">
            <w:rPr>
              <w:rStyle w:val="Textodelmarcadordeposicin"/>
            </w:rPr>
            <w:t>.</w:t>
          </w:r>
        </w:p>
      </w:docPartBody>
    </w:docPart>
    <w:docPart>
      <w:docPartPr>
        <w:name w:val="3666A5EB8E734A66962F9E1E04DB2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954D2-E780-4B0C-B6DC-CBBA2438A13E}"/>
      </w:docPartPr>
      <w:docPartBody>
        <w:p w:rsidR="008B30CA" w:rsidRDefault="00017FC6" w:rsidP="00017FC6">
          <w:pPr>
            <w:pStyle w:val="3666A5EB8E734A66962F9E1E04DB29454"/>
          </w:pPr>
          <w:r w:rsidRPr="00D8092D">
            <w:rPr>
              <w:rStyle w:val="Textodelmarcadordeposicin"/>
            </w:rPr>
            <w:t>Mencione las principales variables que utilizarán en el análisis.</w:t>
          </w:r>
          <w:r>
            <w:rPr>
              <w:rStyle w:val="Textodelmarcadordeposicin"/>
            </w:rPr>
            <w:t xml:space="preserve"> (</w:t>
          </w:r>
          <w:r w:rsidRPr="00236A93">
            <w:rPr>
              <w:rStyle w:val="Textodelmarcadordeposicin"/>
              <w:i/>
              <w:iCs/>
            </w:rPr>
            <w:t xml:space="preserve">Shift+Enter para agregar </w:t>
          </w:r>
          <w:r>
            <w:rPr>
              <w:rStyle w:val="Textodelmarcadordeposicin"/>
              <w:i/>
              <w:iCs/>
            </w:rPr>
            <w:t>una nueva línea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134006B88C3C40EEA9E52A3CCE4E3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70B63-F4AC-489B-B5C8-45509E4E4B5D}"/>
      </w:docPartPr>
      <w:docPartBody>
        <w:p w:rsidR="008B30CA" w:rsidRDefault="00017FC6" w:rsidP="00017FC6">
          <w:pPr>
            <w:pStyle w:val="134006B88C3C40EEA9E52A3CCE4E328B4"/>
          </w:pPr>
          <w:r w:rsidRPr="00021158">
            <w:rPr>
              <w:rStyle w:val="Textodelmarcadordeposicin"/>
            </w:rPr>
            <w:t>¿Cómo planean relacionar las diferentes fuentes? (llaves, territorio, tiempo, etc.)</w:t>
          </w:r>
        </w:p>
      </w:docPartBody>
    </w:docPart>
    <w:docPart>
      <w:docPartPr>
        <w:name w:val="8BB674EAA0624E12B56B3E5149BAB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1064A-4BC1-4CC9-9830-3862B526D694}"/>
      </w:docPartPr>
      <w:docPartBody>
        <w:p w:rsidR="008B30CA" w:rsidRDefault="00017FC6" w:rsidP="00017FC6">
          <w:pPr>
            <w:pStyle w:val="8BB674EAA0624E12B56B3E5149BAB5904"/>
          </w:pPr>
          <w:r>
            <w:rPr>
              <w:rStyle w:val="Textodelmarcadordeposicin"/>
            </w:rPr>
            <w:t>Introduzca el nombre de cada una de las herramientas que emplearán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9BCAE3D2328147DD836C5FA1C6473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F6D5B-9EB8-4AE5-A117-11687518BE9F}"/>
      </w:docPartPr>
      <w:docPartBody>
        <w:p w:rsidR="008B30CA" w:rsidRDefault="00017FC6" w:rsidP="00017FC6">
          <w:pPr>
            <w:pStyle w:val="9BCAE3D2328147DD836C5FA1C6473BAC4"/>
          </w:pPr>
          <w:r>
            <w:rPr>
              <w:rStyle w:val="Textodelmarcadordeposicin"/>
            </w:rPr>
            <w:t>Introduzca el tipo de análisis que espera realizar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995EFBB67B97434BAED9B76EC2CAC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D59E1-31FF-4CF4-B51B-32D35F60404E}"/>
      </w:docPartPr>
      <w:docPartBody>
        <w:p w:rsidR="008B30CA" w:rsidRDefault="00017FC6" w:rsidP="00017FC6">
          <w:pPr>
            <w:pStyle w:val="995EFBB67B97434BAED9B76EC2CAC45E4"/>
          </w:pPr>
          <w:r w:rsidRPr="002122A3">
            <w:rPr>
              <w:rStyle w:val="Textodelmarcadordeposicin"/>
            </w:rPr>
            <w:t xml:space="preserve">Elija </w:t>
          </w:r>
          <w:r>
            <w:rPr>
              <w:rStyle w:val="Textodelmarcadordeposicin"/>
            </w:rPr>
            <w:t>su respuesta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30364D899B9345D79763C8D46261EC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98D92-602E-46A2-A8FA-E6858B73790B}"/>
      </w:docPartPr>
      <w:docPartBody>
        <w:p w:rsidR="008B30CA" w:rsidRDefault="00017FC6" w:rsidP="00017FC6">
          <w:pPr>
            <w:pStyle w:val="30364D899B9345D79763C8D46261ECC43"/>
          </w:pPr>
          <w:r w:rsidRPr="002122A3">
            <w:rPr>
              <w:rStyle w:val="Textodelmarcadordeposicin"/>
            </w:rPr>
            <w:t xml:space="preserve">Elija un </w:t>
          </w:r>
          <w:r>
            <w:rPr>
              <w:rStyle w:val="Textodelmarcadordeposicin"/>
            </w:rPr>
            <w:t>único nivel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74D81AE816E9499BA904C0E53A70B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45C11-90E0-46E2-ADD1-512A40AC0050}"/>
      </w:docPartPr>
      <w:docPartBody>
        <w:p w:rsidR="008B30CA" w:rsidRDefault="00017FC6" w:rsidP="00017FC6">
          <w:pPr>
            <w:pStyle w:val="74D81AE816E9499BA904C0E53A70BF973"/>
          </w:pPr>
          <w:r>
            <w:rPr>
              <w:rStyle w:val="Textodelmarcadordeposicin"/>
            </w:rPr>
            <w:t>Detalle las principales dificultades encontradas en su experiencia con el portal.</w:t>
          </w:r>
        </w:p>
      </w:docPartBody>
    </w:docPart>
    <w:docPart>
      <w:docPartPr>
        <w:name w:val="B37BF6E9D4B04C5BA973E377614C2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B6DFF-1DEF-4536-9E0D-E095E0B2CD0E}"/>
      </w:docPartPr>
      <w:docPartBody>
        <w:p w:rsidR="008B30CA" w:rsidRDefault="00017FC6" w:rsidP="00017FC6">
          <w:pPr>
            <w:pStyle w:val="B37BF6E9D4B04C5BA973E377614C2C643"/>
          </w:pPr>
          <w:r>
            <w:rPr>
              <w:rStyle w:val="Textodelmarcadordeposicin"/>
            </w:rPr>
            <w:t>Enliste los principales aspectos que considera se pueden mejorar. (</w:t>
          </w:r>
          <w:r w:rsidRPr="00236A93">
            <w:rPr>
              <w:rStyle w:val="Textodelmarcadordeposicin"/>
              <w:i/>
              <w:iCs/>
            </w:rPr>
            <w:t xml:space="preserve">Shift+Enter para agregar </w:t>
          </w:r>
          <w:r>
            <w:rPr>
              <w:rStyle w:val="Textodelmarcadordeposicin"/>
              <w:i/>
              <w:iCs/>
            </w:rPr>
            <w:t>una nueva línea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A048DB96251A4489BF7EF7AA131F6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BE543-F2D5-4746-BEFE-951687F0E19D}"/>
      </w:docPartPr>
      <w:docPartBody>
        <w:p w:rsidR="008B30CA" w:rsidRDefault="00017FC6" w:rsidP="00017FC6">
          <w:pPr>
            <w:pStyle w:val="A048DB96251A4489BF7EF7AA131F60733"/>
          </w:pPr>
          <w:r>
            <w:rPr>
              <w:rStyle w:val="Textodelmarcadordeposicin"/>
            </w:rPr>
            <w:t>Enliste los elementos que le facilitaron su interacción con el portal</w:t>
          </w:r>
          <w:r w:rsidRPr="002122A3">
            <w:rPr>
              <w:rStyle w:val="Textodelmarcadordeposicin"/>
            </w:rPr>
            <w:t>.</w:t>
          </w:r>
          <w:r>
            <w:rPr>
              <w:rStyle w:val="Textodelmarcadordeposicin"/>
            </w:rPr>
            <w:t xml:space="preserve"> (</w:t>
          </w:r>
          <w:r w:rsidRPr="00236A93">
            <w:rPr>
              <w:rStyle w:val="Textodelmarcadordeposicin"/>
              <w:i/>
              <w:iCs/>
            </w:rPr>
            <w:t xml:space="preserve">Shift+Enter para agregar </w:t>
          </w:r>
          <w:r>
            <w:rPr>
              <w:rStyle w:val="Textodelmarcadordeposicin"/>
              <w:i/>
              <w:iCs/>
            </w:rPr>
            <w:t>una nueva línea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194A1148D684400895E74D4913D5B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38DA0-BE74-44A7-8F7D-E38D28DB9FB7}"/>
      </w:docPartPr>
      <w:docPartBody>
        <w:p w:rsidR="008B30CA" w:rsidRDefault="00017FC6" w:rsidP="00017FC6">
          <w:pPr>
            <w:pStyle w:val="194A1148D684400895E74D4913D5B5E13"/>
          </w:pPr>
          <w:r>
            <w:rPr>
              <w:rStyle w:val="Textodelmarcadordeposicin"/>
            </w:rPr>
            <w:t>Detalle el principal reto encontrado.</w:t>
          </w:r>
        </w:p>
      </w:docPartBody>
    </w:docPart>
    <w:docPart>
      <w:docPartPr>
        <w:name w:val="9D5BFE2703EB4640B50866F4912F0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F85C2-162E-4A08-8C0A-CD94115424A0}"/>
      </w:docPartPr>
      <w:docPartBody>
        <w:p w:rsidR="008B30CA" w:rsidRDefault="00017FC6" w:rsidP="00017FC6">
          <w:pPr>
            <w:pStyle w:val="9D5BFE2703EB4640B50866F4912F04F93"/>
          </w:pPr>
          <w:r>
            <w:rPr>
              <w:rStyle w:val="Textodelmarcadordeposicin"/>
            </w:rPr>
            <w:t>Enliste los elementos que considera le podrían haber servido para desarrollar mejor el ejercicio. (</w:t>
          </w:r>
          <w:r w:rsidRPr="00236A93">
            <w:rPr>
              <w:rStyle w:val="Textodelmarcadordeposicin"/>
              <w:i/>
              <w:iCs/>
            </w:rPr>
            <w:t xml:space="preserve">Shift+Enter para agregar </w:t>
          </w:r>
          <w:r>
            <w:rPr>
              <w:rStyle w:val="Textodelmarcadordeposicin"/>
              <w:i/>
              <w:iCs/>
            </w:rPr>
            <w:t>una nueva línea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BF29C54DF7F94C40A1206B2B1FDD0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AAF54-1A0B-4A55-BBC3-524C9DD6A9F8}"/>
      </w:docPartPr>
      <w:docPartBody>
        <w:p w:rsidR="008B30CA" w:rsidRDefault="00017FC6" w:rsidP="00017FC6">
          <w:pPr>
            <w:pStyle w:val="BF29C54DF7F94C40A1206B2B1FDD00F83"/>
          </w:pPr>
          <w:r>
            <w:rPr>
              <w:rStyle w:val="Textodelmarcadordeposicin"/>
            </w:rPr>
            <w:t>Escriba sus comentarios (opcional)</w:t>
          </w:r>
        </w:p>
      </w:docPartBody>
    </w:docPart>
    <w:docPart>
      <w:docPartPr>
        <w:name w:val="3967735E376C40E7A5BAE214F264A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1AE39-268A-4153-9142-D5EE7A2B435D}"/>
      </w:docPartPr>
      <w:docPartBody>
        <w:p w:rsidR="008B30CA" w:rsidRDefault="00017FC6" w:rsidP="00017FC6">
          <w:pPr>
            <w:pStyle w:val="3967735E376C40E7A5BAE214F264AB252"/>
          </w:pPr>
          <w:r w:rsidRPr="00D767B5">
            <w:rPr>
              <w:rStyle w:val="Textodelmarcadordeposicin"/>
            </w:rPr>
            <w:t>Introduzca el nombre completo cada integrante</w:t>
          </w:r>
          <w:r>
            <w:rPr>
              <w:rStyle w:val="Textodelmarcadordeposicin"/>
            </w:rPr>
            <w:t>. (</w:t>
          </w:r>
          <w:r w:rsidRPr="00236A93">
            <w:rPr>
              <w:rStyle w:val="Textodelmarcadordeposicin"/>
              <w:i/>
              <w:iCs/>
            </w:rPr>
            <w:t>Shift+Enter para agregar un nuevo integrante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DC3AD31754C040C59CAA3299DF58E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353AE-5275-4ABD-89C8-58AFC87B0DFA}"/>
      </w:docPartPr>
      <w:docPartBody>
        <w:p w:rsidR="007373E5" w:rsidRDefault="00767416" w:rsidP="00767416">
          <w:pPr>
            <w:pStyle w:val="DC3AD31754C040C59CAA3299DF58E0CB"/>
          </w:pPr>
          <w:r>
            <w:rPr>
              <w:rStyle w:val="Textodelmarcadordeposicin"/>
            </w:rPr>
            <w:t>Introduzca el programa académico de cada integrante en el mismo orden de la pregunta 3</w:t>
          </w:r>
          <w:r w:rsidRPr="002122A3">
            <w:rPr>
              <w:rStyle w:val="Textodelmarcadordeposicin"/>
            </w:rPr>
            <w:t>.</w:t>
          </w:r>
          <w:r>
            <w:rPr>
              <w:rStyle w:val="Textodelmarcadordeposicin"/>
            </w:rPr>
            <w:t xml:space="preserve"> (</w:t>
          </w:r>
          <w:r w:rsidRPr="00236A93">
            <w:rPr>
              <w:rStyle w:val="Textodelmarcadordeposicin"/>
              <w:i/>
              <w:iCs/>
            </w:rPr>
            <w:t>Shift+Enter para agregar un nuevo integrante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B8E60B1E91A7437E89654B7A6A1F0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43A75-5474-46D4-8968-186ED18268D0}"/>
      </w:docPartPr>
      <w:docPartBody>
        <w:p w:rsidR="007373E5" w:rsidRDefault="00767416" w:rsidP="00767416">
          <w:pPr>
            <w:pStyle w:val="B8E60B1E91A7437E89654B7A6A1F0607"/>
          </w:pPr>
          <w:r>
            <w:rPr>
              <w:rStyle w:val="Textodelmarcadordeposicin"/>
            </w:rPr>
            <w:t>Introduzca el programa académico de cada integrante en el mismo orden de la pregunta 3</w:t>
          </w:r>
          <w:r w:rsidRPr="002122A3">
            <w:rPr>
              <w:rStyle w:val="Textodelmarcadordeposicin"/>
            </w:rPr>
            <w:t>.</w:t>
          </w:r>
          <w:r>
            <w:rPr>
              <w:rStyle w:val="Textodelmarcadordeposicin"/>
            </w:rPr>
            <w:t xml:space="preserve"> (</w:t>
          </w:r>
          <w:r w:rsidRPr="00236A93">
            <w:rPr>
              <w:rStyle w:val="Textodelmarcadordeposicin"/>
              <w:i/>
              <w:iCs/>
            </w:rPr>
            <w:t>Shift+Enter para agregar un nuevo integrante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ACF1BF19B76B4EDAB59124E6D2AD9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18869-357E-41E1-9F24-04BE2EC700A5}"/>
      </w:docPartPr>
      <w:docPartBody>
        <w:p w:rsidR="007373E5" w:rsidRDefault="00767416" w:rsidP="00767416">
          <w:pPr>
            <w:pStyle w:val="ACF1BF19B76B4EDAB59124E6D2AD9F71"/>
          </w:pPr>
          <w:r>
            <w:rPr>
              <w:rStyle w:val="Textodelmarcadordeposicin"/>
            </w:rPr>
            <w:t>Introduzca el programa académico de cada integrante en el mismo orden de la pregunta 3</w:t>
          </w:r>
          <w:r w:rsidRPr="002122A3">
            <w:rPr>
              <w:rStyle w:val="Textodelmarcadordeposicin"/>
            </w:rPr>
            <w:t>.</w:t>
          </w:r>
          <w:r>
            <w:rPr>
              <w:rStyle w:val="Textodelmarcadordeposicin"/>
            </w:rPr>
            <w:t xml:space="preserve"> (</w:t>
          </w:r>
          <w:r w:rsidRPr="00236A93">
            <w:rPr>
              <w:rStyle w:val="Textodelmarcadordeposicin"/>
              <w:i/>
              <w:iCs/>
            </w:rPr>
            <w:t>Shift+Enter para agregar un nuevo integrante</w:t>
          </w:r>
          <w:r>
            <w:rPr>
              <w:rStyle w:val="Textodelmarcadordeposicin"/>
            </w:rPr>
            <w:t>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C6"/>
    <w:rsid w:val="000011C6"/>
    <w:rsid w:val="00017FC6"/>
    <w:rsid w:val="000D0051"/>
    <w:rsid w:val="00172E3B"/>
    <w:rsid w:val="001E5D3A"/>
    <w:rsid w:val="007373E5"/>
    <w:rsid w:val="00767416"/>
    <w:rsid w:val="008A3700"/>
    <w:rsid w:val="008B30CA"/>
    <w:rsid w:val="00B01FC2"/>
    <w:rsid w:val="00C05A05"/>
    <w:rsid w:val="00D648AB"/>
    <w:rsid w:val="00F05331"/>
    <w:rsid w:val="00FC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67416"/>
    <w:rPr>
      <w:color w:val="666666"/>
    </w:rPr>
  </w:style>
  <w:style w:type="paragraph" w:customStyle="1" w:styleId="1345B2F949764F08B272B3EC08ADF4C8">
    <w:name w:val="1345B2F949764F08B272B3EC08ADF4C8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7AA5E02B7534E86ADDCBCBB2FE2937C">
    <w:name w:val="97AA5E02B7534E86ADDCBCBB2FE2937C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255F3C318894EAFAF21D9DE7B94A213">
    <w:name w:val="9255F3C318894EAFAF21D9DE7B94A21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">
    <w:name w:val="24D66FE35F6B444F8DC6CC69392EE1C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">
    <w:name w:val="3A0B237B66E543FCB8B66C2B2CD8F695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">
    <w:name w:val="744AE53A74EF42B29D02B0026B75B6B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">
    <w:name w:val="4BFA472B9A274F76AA71A74ED1B6859F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">
    <w:name w:val="C7F55D375B9B478FA20DF16FC8318D0F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">
    <w:name w:val="FD0B34162EED4C69B8AD09728ECF619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">
    <w:name w:val="60B896A256954A3A8E5BE9619657CCDB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F0B02633A3C499591862D380B98A737">
    <w:name w:val="6F0B02633A3C499591862D380B98A737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">
    <w:name w:val="3666A5EB8E734A66962F9E1E04DB2945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">
    <w:name w:val="134006B88C3C40EEA9E52A3CCE4E328B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">
    <w:name w:val="8BB674EAA0624E12B56B3E5149BAB590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">
    <w:name w:val="9BCAE3D2328147DD836C5FA1C6473BAC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95EFBB67B97434BAED9B76EC2CAC45E">
    <w:name w:val="995EFBB67B97434BAED9B76EC2CAC45E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5B2F949764F08B272B3EC08ADF4C81">
    <w:name w:val="1345B2F949764F08B272B3EC08ADF4C8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7AA5E02B7534E86ADDCBCBB2FE2937C1">
    <w:name w:val="97AA5E02B7534E86ADDCBCBB2FE2937C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255F3C318894EAFAF21D9DE7B94A2131">
    <w:name w:val="9255F3C318894EAFAF21D9DE7B94A213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1">
    <w:name w:val="24D66FE35F6B444F8DC6CC69392EE1C3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1">
    <w:name w:val="3A0B237B66E543FCB8B66C2B2CD8F695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1">
    <w:name w:val="744AE53A74EF42B29D02B0026B75B6B2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1">
    <w:name w:val="4BFA472B9A274F76AA71A74ED1B6859F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1">
    <w:name w:val="C7F55D375B9B478FA20DF16FC8318D0F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1">
    <w:name w:val="FD0B34162EED4C69B8AD09728ECF6194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1">
    <w:name w:val="60B896A256954A3A8E5BE9619657CCDB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F0B02633A3C499591862D380B98A7371">
    <w:name w:val="6F0B02633A3C499591862D380B98A737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1">
    <w:name w:val="3666A5EB8E734A66962F9E1E04DB2945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1">
    <w:name w:val="134006B88C3C40EEA9E52A3CCE4E328B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1">
    <w:name w:val="8BB674EAA0624E12B56B3E5149BAB590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1">
    <w:name w:val="9BCAE3D2328147DD836C5FA1C6473BAC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95EFBB67B97434BAED9B76EC2CAC45E1">
    <w:name w:val="995EFBB67B97434BAED9B76EC2CAC45E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0364D899B9345D79763C8D46261ECC4">
    <w:name w:val="30364D899B9345D79763C8D46261ECC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D81AE816E9499BA904C0E53A70BF97">
    <w:name w:val="74D81AE816E9499BA904C0E53A70BF97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37BF6E9D4B04C5BA973E377614C2C64">
    <w:name w:val="B37BF6E9D4B04C5BA973E377614C2C6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A048DB96251A4489BF7EF7AA131F6073">
    <w:name w:val="A048DB96251A4489BF7EF7AA131F607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">
    <w:name w:val="194A1148D684400895E74D4913D5B5E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">
    <w:name w:val="9D5BFE2703EB4640B50866F4912F04F9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">
    <w:name w:val="BF29C54DF7F94C40A1206B2B1FDD00F8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5B2F949764F08B272B3EC08ADF4C82">
    <w:name w:val="1345B2F949764F08B272B3EC08ADF4C8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967735E376C40E7A5BAE214F264AB25">
    <w:name w:val="3967735E376C40E7A5BAE214F264AB25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255F3C318894EAFAF21D9DE7B94A2132">
    <w:name w:val="9255F3C318894EAFAF21D9DE7B94A213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2">
    <w:name w:val="24D66FE35F6B444F8DC6CC69392EE1C3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2">
    <w:name w:val="3A0B237B66E543FCB8B66C2B2CD8F695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2">
    <w:name w:val="744AE53A74EF42B29D02B0026B75B6B2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2">
    <w:name w:val="4BFA472B9A274F76AA71A74ED1B6859F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2">
    <w:name w:val="C7F55D375B9B478FA20DF16FC8318D0F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2">
    <w:name w:val="FD0B34162EED4C69B8AD09728ECF6194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2">
    <w:name w:val="60B896A256954A3A8E5BE9619657CCDB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F0B02633A3C499591862D380B98A7372">
    <w:name w:val="6F0B02633A3C499591862D380B98A737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2">
    <w:name w:val="3666A5EB8E734A66962F9E1E04DB2945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2">
    <w:name w:val="134006B88C3C40EEA9E52A3CCE4E328B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2">
    <w:name w:val="8BB674EAA0624E12B56B3E5149BAB590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2">
    <w:name w:val="9BCAE3D2328147DD836C5FA1C6473BAC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95EFBB67B97434BAED9B76EC2CAC45E2">
    <w:name w:val="995EFBB67B97434BAED9B76EC2CAC45E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0364D899B9345D79763C8D46261ECC41">
    <w:name w:val="30364D899B9345D79763C8D46261ECC4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D81AE816E9499BA904C0E53A70BF971">
    <w:name w:val="74D81AE816E9499BA904C0E53A70BF97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37BF6E9D4B04C5BA973E377614C2C641">
    <w:name w:val="B37BF6E9D4B04C5BA973E377614C2C64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A048DB96251A4489BF7EF7AA131F60731">
    <w:name w:val="A048DB96251A4489BF7EF7AA131F6073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1">
    <w:name w:val="194A1148D684400895E74D4913D5B5E1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1">
    <w:name w:val="9D5BFE2703EB4640B50866F4912F04F9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1">
    <w:name w:val="BF29C54DF7F94C40A1206B2B1FDD00F8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5B2F949764F08B272B3EC08ADF4C83">
    <w:name w:val="1345B2F949764F08B272B3EC08ADF4C8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967735E376C40E7A5BAE214F264AB251">
    <w:name w:val="3967735E376C40E7A5BAE214F264AB251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255F3C318894EAFAF21D9DE7B94A2133">
    <w:name w:val="9255F3C318894EAFAF21D9DE7B94A213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3">
    <w:name w:val="24D66FE35F6B444F8DC6CC69392EE1C3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3">
    <w:name w:val="3A0B237B66E543FCB8B66C2B2CD8F695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3">
    <w:name w:val="744AE53A74EF42B29D02B0026B75B6B2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3">
    <w:name w:val="4BFA472B9A274F76AA71A74ED1B6859F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3">
    <w:name w:val="C7F55D375B9B478FA20DF16FC8318D0F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3">
    <w:name w:val="FD0B34162EED4C69B8AD09728ECF6194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3">
    <w:name w:val="60B896A256954A3A8E5BE9619657CCDB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F0B02633A3C499591862D380B98A7373">
    <w:name w:val="6F0B02633A3C499591862D380B98A737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3">
    <w:name w:val="3666A5EB8E734A66962F9E1E04DB2945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3">
    <w:name w:val="134006B88C3C40EEA9E52A3CCE4E328B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3">
    <w:name w:val="8BB674EAA0624E12B56B3E5149BAB590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3">
    <w:name w:val="9BCAE3D2328147DD836C5FA1C6473BAC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95EFBB67B97434BAED9B76EC2CAC45E3">
    <w:name w:val="995EFBB67B97434BAED9B76EC2CAC45E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0364D899B9345D79763C8D46261ECC42">
    <w:name w:val="30364D899B9345D79763C8D46261ECC4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D81AE816E9499BA904C0E53A70BF972">
    <w:name w:val="74D81AE816E9499BA904C0E53A70BF97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37BF6E9D4B04C5BA973E377614C2C642">
    <w:name w:val="B37BF6E9D4B04C5BA973E377614C2C64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A048DB96251A4489BF7EF7AA131F60732">
    <w:name w:val="A048DB96251A4489BF7EF7AA131F6073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2">
    <w:name w:val="194A1148D684400895E74D4913D5B5E1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2">
    <w:name w:val="9D5BFE2703EB4640B50866F4912F04F9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2">
    <w:name w:val="BF29C54DF7F94C40A1206B2B1FDD00F8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5B2F949764F08B272B3EC08ADF4C84">
    <w:name w:val="1345B2F949764F08B272B3EC08ADF4C8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967735E376C40E7A5BAE214F264AB252">
    <w:name w:val="3967735E376C40E7A5BAE214F264AB252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255F3C318894EAFAF21D9DE7B94A2134">
    <w:name w:val="9255F3C318894EAFAF21D9DE7B94A213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4">
    <w:name w:val="24D66FE35F6B444F8DC6CC69392EE1C3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4">
    <w:name w:val="3A0B237B66E543FCB8B66C2B2CD8F695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4">
    <w:name w:val="744AE53A74EF42B29D02B0026B75B6B2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4">
    <w:name w:val="4BFA472B9A274F76AA71A74ED1B6859F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4">
    <w:name w:val="C7F55D375B9B478FA20DF16FC8318D0F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4">
    <w:name w:val="FD0B34162EED4C69B8AD09728ECF6194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4">
    <w:name w:val="60B896A256954A3A8E5BE9619657CCDB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F0B02633A3C499591862D380B98A7374">
    <w:name w:val="6F0B02633A3C499591862D380B98A737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4">
    <w:name w:val="3666A5EB8E734A66962F9E1E04DB2945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4">
    <w:name w:val="134006B88C3C40EEA9E52A3CCE4E328B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4">
    <w:name w:val="8BB674EAA0624E12B56B3E5149BAB590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4">
    <w:name w:val="9BCAE3D2328147DD836C5FA1C6473BAC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95EFBB67B97434BAED9B76EC2CAC45E4">
    <w:name w:val="995EFBB67B97434BAED9B76EC2CAC45E4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0364D899B9345D79763C8D46261ECC43">
    <w:name w:val="30364D899B9345D79763C8D46261ECC4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D81AE816E9499BA904C0E53A70BF973">
    <w:name w:val="74D81AE816E9499BA904C0E53A70BF97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37BF6E9D4B04C5BA973E377614C2C643">
    <w:name w:val="B37BF6E9D4B04C5BA973E377614C2C64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A048DB96251A4489BF7EF7AA131F60733">
    <w:name w:val="A048DB96251A4489BF7EF7AA131F6073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3">
    <w:name w:val="194A1148D684400895E74D4913D5B5E1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3">
    <w:name w:val="9D5BFE2703EB4640B50866F4912F04F9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3">
    <w:name w:val="BF29C54DF7F94C40A1206B2B1FDD00F83"/>
    <w:rsid w:val="00017FC6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DC3AD31754C040C59CAA3299DF58E0CB">
    <w:name w:val="DC3AD31754C040C59CAA3299DF58E0CB"/>
    <w:rsid w:val="00767416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B8E60B1E91A7437E89654B7A6A1F0607">
    <w:name w:val="B8E60B1E91A7437E89654B7A6A1F0607"/>
    <w:rsid w:val="00767416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ACF1BF19B76B4EDAB59124E6D2AD9F71">
    <w:name w:val="ACF1BF19B76B4EDAB59124E6D2AD9F71"/>
    <w:rsid w:val="00767416"/>
    <w:pPr>
      <w:spacing w:line="259" w:lineRule="auto"/>
    </w:pPr>
    <w:rPr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9C0EE402560C6459B048349ED21433E" ma:contentTypeVersion="13" ma:contentTypeDescription="Crear nuevo documento." ma:contentTypeScope="" ma:versionID="daefd2616427abfbd3c958341569922e">
  <xsd:schema xmlns:xsd="http://www.w3.org/2001/XMLSchema" xmlns:xs="http://www.w3.org/2001/XMLSchema" xmlns:p="http://schemas.microsoft.com/office/2006/metadata/properties" xmlns:ns3="2f30c131-61fc-4dcc-8fb9-d0ba1de2fda1" xmlns:ns4="7d96f245-ec17-449b-a882-ae9b1e8689d7" targetNamespace="http://schemas.microsoft.com/office/2006/metadata/properties" ma:root="true" ma:fieldsID="37a74d63544b24a5ffc2ab6b242fa13d" ns3:_="" ns4:_="">
    <xsd:import namespace="2f30c131-61fc-4dcc-8fb9-d0ba1de2fda1"/>
    <xsd:import namespace="7d96f245-ec17-449b-a882-ae9b1e8689d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0c131-61fc-4dcc-8fb9-d0ba1de2fd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6f245-ec17-449b-a882-ae9b1e8689d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B5B2A-8912-4DAC-8206-0DA01C3E19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2683E0-4555-4CB1-B7FC-05A98F5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0c131-61fc-4dcc-8fb9-d0ba1de2fda1"/>
    <ds:schemaRef ds:uri="7d96f245-ec17-449b-a882-ae9b1e8689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6DFC92-80A5-46F4-B508-CDB322A80F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7E8C72-8D6F-40D6-BD69-93E029065D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cc8e57c-9090-4edc-b15c-adfa9d38f666}" enabled="1" method="Privileged" siteId="{e7290980-632a-4f65-bbb2-1151420d7c3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4231000- FT-239</Template>
  <TotalTime>815</TotalTime>
  <Pages>4</Pages>
  <Words>940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Juan Andres Sanabria Prieto</cp:lastModifiedBy>
  <cp:revision>69</cp:revision>
  <cp:lastPrinted>2020-01-29T20:04:00Z</cp:lastPrinted>
  <dcterms:created xsi:type="dcterms:W3CDTF">2025-07-17T22:37:00Z</dcterms:created>
  <dcterms:modified xsi:type="dcterms:W3CDTF">2026-04-23T03:05:00Z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0x010100F9C0EE402560C6459B048349ED21433E</vt:lpwstr>
  </property>
</Properties>
</file>